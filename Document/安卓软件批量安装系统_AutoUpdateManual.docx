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7F85" w:rsidRPr="00932617" w:rsidRDefault="008E7F85">
      <w:pPr>
        <w:pStyle w:val="Title"/>
        <w:tabs>
          <w:tab w:val="left" w:pos="4253"/>
        </w:tabs>
        <w:rPr>
          <w:rFonts w:ascii="PRK P Chongbong" w:eastAsia="PRK P Chongbong" w:hAnsi="PRK P Chongbong"/>
          <w:lang w:eastAsia="ko-KR"/>
        </w:rPr>
      </w:pPr>
      <w:r w:rsidRPr="00932617">
        <w:rPr>
          <w:rFonts w:ascii="PRK P Chongbong" w:eastAsia="PRK P Chongbong" w:hAnsi="PRK P Chongbong"/>
        </w:rPr>
        <w:fldChar w:fldCharType="begin"/>
      </w:r>
      <w:r w:rsidRPr="00932617">
        <w:rPr>
          <w:rFonts w:ascii="PRK P Chongbong" w:eastAsia="PRK P Chongbong" w:hAnsi="PRK P Chongbong"/>
          <w:lang w:eastAsia="ko-KR"/>
        </w:rPr>
        <w:instrText xml:space="preserve"> SUBJECT  \* MERGEFORMAT </w:instrText>
      </w:r>
      <w:r w:rsidRPr="00932617">
        <w:rPr>
          <w:rFonts w:ascii="PRK P Chongbong" w:eastAsia="PRK P Chongbong" w:hAnsi="PRK P Chongbong"/>
        </w:rPr>
        <w:fldChar w:fldCharType="separate"/>
      </w:r>
      <w:r w:rsidR="004554E6">
        <w:rPr>
          <w:rFonts w:ascii="PRK P Chongbong" w:eastAsia="PRK P Chongbong" w:hAnsi="PRK P Chongbong"/>
          <w:lang w:eastAsia="ko-KR"/>
        </w:rPr>
        <w:t>&lt;</w:t>
      </w:r>
      <w:r w:rsidR="00D11647">
        <w:rPr>
          <w:rFonts w:ascii="PRK P Chongbong" w:eastAsia="宋体" w:hAnsi="PRK P Chongbong" w:hint="eastAsia"/>
          <w:lang w:eastAsia="zh-CN"/>
        </w:rPr>
        <w:t>安卓软件批量安装系统</w:t>
      </w:r>
      <w:r w:rsidR="004554E6">
        <w:rPr>
          <w:rFonts w:ascii="PRK P Chongbong" w:eastAsia="PRK P Chongbong" w:hAnsi="PRK P Chongbong"/>
          <w:lang w:eastAsia="ko-KR"/>
        </w:rPr>
        <w:t>&gt;</w:t>
      </w:r>
      <w:r w:rsidRPr="00932617">
        <w:rPr>
          <w:rFonts w:ascii="PRK P Chongbong" w:eastAsia="PRK P Chongbong" w:hAnsi="PRK P Chongbong"/>
        </w:rPr>
        <w:fldChar w:fldCharType="end"/>
      </w:r>
    </w:p>
    <w:p w:rsidR="004B1607" w:rsidRPr="00932617" w:rsidRDefault="004B1607" w:rsidP="004B1607">
      <w:pPr>
        <w:rPr>
          <w:rFonts w:ascii="PRK P Chongbong" w:eastAsia="PRK P Chongbong" w:hAnsi="PRK P Chongbong"/>
          <w:lang w:eastAsia="ko-KR"/>
        </w:rPr>
      </w:pPr>
    </w:p>
    <w:p w:rsidR="008E7F85" w:rsidRPr="00932617" w:rsidRDefault="00D11647">
      <w:pPr>
        <w:pStyle w:val="Title"/>
        <w:tabs>
          <w:tab w:val="left" w:pos="3969"/>
        </w:tabs>
        <w:rPr>
          <w:rFonts w:ascii="PRK P Chongbong" w:eastAsia="PRK P Chongbong" w:hAnsi="PRK P Chongbong"/>
          <w:lang w:eastAsia="ko-KR"/>
        </w:rPr>
      </w:pPr>
      <w:r>
        <w:rPr>
          <w:rFonts w:ascii="PRK P Chongbong" w:eastAsia="PRK P Chongbong" w:hAnsi="PRK P Chongbong" w:hint="eastAsia"/>
          <w:lang w:eastAsia="zh-TW"/>
        </w:rPr>
        <w:t>자동갱신기능구현에 대하여</w:t>
      </w:r>
    </w:p>
    <w:p w:rsidR="008E7F85" w:rsidRDefault="008E7F85">
      <w:pPr>
        <w:jc w:val="center"/>
        <w:rPr>
          <w:sz w:val="32"/>
          <w:lang w:eastAsia="ko-KR"/>
        </w:rPr>
      </w:pPr>
    </w:p>
    <w:p w:rsidR="008E7F85" w:rsidRDefault="008E7F85">
      <w:pPr>
        <w:pStyle w:val="Title"/>
        <w:rPr>
          <w:sz w:val="28"/>
          <w:lang w:eastAsia="ko-KR"/>
        </w:rPr>
      </w:pPr>
      <w:r>
        <w:rPr>
          <w:sz w:val="28"/>
          <w:lang w:eastAsia="ko-KR"/>
        </w:rPr>
        <w:fldChar w:fldCharType="begin"/>
      </w:r>
      <w:r>
        <w:rPr>
          <w:sz w:val="28"/>
          <w:lang w:eastAsia="ko-KR"/>
        </w:rPr>
        <w:instrText xml:space="preserve"> COMMENTS  \* MERGEFORMAT </w:instrText>
      </w:r>
      <w:r>
        <w:rPr>
          <w:sz w:val="28"/>
          <w:lang w:eastAsia="ko-KR"/>
        </w:rPr>
        <w:fldChar w:fldCharType="end"/>
      </w:r>
    </w:p>
    <w:p w:rsidR="008E7F85" w:rsidRDefault="008E7F85">
      <w:pPr>
        <w:pStyle w:val="Title"/>
        <w:rPr>
          <w:sz w:val="28"/>
          <w:lang w:eastAsia="ko-KR"/>
        </w:rPr>
      </w:pPr>
    </w:p>
    <w:p w:rsidR="008E7F85" w:rsidRDefault="008E7F85">
      <w:pPr>
        <w:pStyle w:val="Header"/>
        <w:tabs>
          <w:tab w:val="clear" w:pos="4320"/>
          <w:tab w:val="clear" w:pos="8640"/>
        </w:tabs>
        <w:rPr>
          <w:lang w:eastAsia="ko-KR"/>
        </w:rPr>
      </w:pPr>
    </w:p>
    <w:p w:rsidR="00E63DFD" w:rsidRDefault="00E63DFD" w:rsidP="00E63DFD">
      <w:pPr>
        <w:pStyle w:val="a"/>
      </w:pPr>
    </w:p>
    <w:p w:rsidR="00AC57E5" w:rsidRDefault="00AC57E5" w:rsidP="00E63DFD">
      <w:pPr>
        <w:pStyle w:val="a"/>
      </w:pPr>
    </w:p>
    <w:p w:rsidR="00AC57E5" w:rsidRDefault="00AC57E5" w:rsidP="00E63DFD">
      <w:pPr>
        <w:pStyle w:val="a"/>
      </w:pPr>
    </w:p>
    <w:p w:rsidR="00AC57E5" w:rsidRDefault="00AC57E5" w:rsidP="00E63DFD">
      <w:pPr>
        <w:pStyle w:val="a"/>
      </w:pPr>
    </w:p>
    <w:p w:rsidR="00AC57E5" w:rsidRPr="00AC57E5" w:rsidRDefault="00AC57E5" w:rsidP="00E63DFD">
      <w:pPr>
        <w:pStyle w:val="a"/>
      </w:pPr>
    </w:p>
    <w:p w:rsidR="00E63DFD" w:rsidRDefault="00E63DFD" w:rsidP="00E63DFD">
      <w:pPr>
        <w:pStyle w:val="a"/>
      </w:pPr>
    </w:p>
    <w:p w:rsidR="00D51468" w:rsidRDefault="00D51468" w:rsidP="00E63DFD">
      <w:pPr>
        <w:pStyle w:val="a"/>
      </w:pPr>
    </w:p>
    <w:p w:rsidR="00EE76C8" w:rsidRDefault="00EE76C8" w:rsidP="00E63DFD">
      <w:pPr>
        <w:pStyle w:val="a"/>
      </w:pPr>
    </w:p>
    <w:p w:rsidR="00907675" w:rsidRDefault="00907675" w:rsidP="00E63DFD">
      <w:pPr>
        <w:pStyle w:val="a"/>
      </w:pPr>
    </w:p>
    <w:p w:rsidR="00907675" w:rsidRPr="00932617" w:rsidRDefault="005A3B7A" w:rsidP="00907675">
      <w:pPr>
        <w:pStyle w:val="a0"/>
        <w:rPr>
          <w:rFonts w:ascii="PRK P Chongbong" w:eastAsia="PRK P Chongbong" w:hAnsi="PRK P Chongbong"/>
        </w:rPr>
      </w:pPr>
      <w:r w:rsidRPr="00932617">
        <w:rPr>
          <w:rFonts w:ascii="PRK P Chongbong" w:eastAsia="PRK P Chongbong" w:hAnsi="PRK P Chongbong"/>
        </w:rPr>
        <w:fldChar w:fldCharType="begin"/>
      </w:r>
      <w:r w:rsidRPr="00932617">
        <w:rPr>
          <w:rFonts w:ascii="PRK P Chongbong" w:eastAsia="PRK P Chongbong" w:hAnsi="PRK P Chongbong"/>
        </w:rPr>
        <w:instrText xml:space="preserve"> DOCPROPERTY  Manager  \* MERGEFORMAT </w:instrText>
      </w:r>
      <w:r w:rsidRPr="00932617">
        <w:rPr>
          <w:rFonts w:ascii="PRK P Chongbong" w:eastAsia="PRK P Chongbong" w:hAnsi="PRK P Chongbong"/>
        </w:rPr>
        <w:fldChar w:fldCharType="separate"/>
      </w:r>
      <w:r w:rsidR="004554E6">
        <w:rPr>
          <w:rFonts w:ascii="PRK P Chongbong" w:eastAsia="PRK P Chongbong" w:hAnsi="PRK P Chongbong"/>
        </w:rPr>
        <w:t>심양개발기지</w:t>
      </w:r>
      <w:r w:rsidRPr="00932617">
        <w:rPr>
          <w:rFonts w:ascii="PRK P Chongbong" w:eastAsia="PRK P Chongbong" w:hAnsi="PRK P Chongbong"/>
        </w:rPr>
        <w:fldChar w:fldCharType="end"/>
      </w:r>
    </w:p>
    <w:p w:rsidR="00E63DFD" w:rsidRPr="00932617" w:rsidRDefault="00E63DFD" w:rsidP="00E63DFD">
      <w:pPr>
        <w:pStyle w:val="a0"/>
        <w:rPr>
          <w:rFonts w:ascii="PRK P Chongbong" w:eastAsia="PRK P Chongbong" w:hAnsi="PRK P Chongbong"/>
        </w:rPr>
      </w:pPr>
    </w:p>
    <w:p w:rsidR="00E63DFD" w:rsidRPr="00932617" w:rsidRDefault="000F1EBC" w:rsidP="00E63DFD">
      <w:pPr>
        <w:pStyle w:val="a0"/>
        <w:rPr>
          <w:rFonts w:ascii="PRK P Chongbong" w:eastAsia="PRK P Chongbong" w:hAnsi="PRK P Chongbong"/>
          <w:sz w:val="28"/>
          <w:szCs w:val="28"/>
        </w:rPr>
      </w:pPr>
      <w:r w:rsidRPr="00932617">
        <w:rPr>
          <w:rFonts w:ascii="PRK P Chongbong" w:eastAsia="PRK P Chongbong" w:hAnsi="PRK P Chongbong" w:hint="eastAsia"/>
          <w:sz w:val="28"/>
          <w:szCs w:val="28"/>
        </w:rPr>
        <w:t>덕명원과학기술유한공사</w:t>
      </w:r>
    </w:p>
    <w:p w:rsidR="00907675" w:rsidRPr="00907675" w:rsidRDefault="00907675" w:rsidP="00907675">
      <w:pPr>
        <w:pStyle w:val="a"/>
      </w:pPr>
    </w:p>
    <w:p w:rsidR="00E63DFD" w:rsidRPr="00E63DFD" w:rsidRDefault="00E63DFD" w:rsidP="00E63DFD">
      <w:pPr>
        <w:rPr>
          <w:lang w:eastAsia="ko-KR"/>
        </w:rPr>
      </w:pPr>
    </w:p>
    <w:p w:rsidR="008E7F85" w:rsidRDefault="008E7F85">
      <w:pPr>
        <w:rPr>
          <w:lang w:eastAsia="ko-KR"/>
        </w:rPr>
        <w:sectPr w:rsidR="008E7F85" w:rsidSect="00597836">
          <w:headerReference w:type="default" r:id="rId9"/>
          <w:pgSz w:w="11907" w:h="16840" w:code="9"/>
          <w:pgMar w:top="1440" w:right="1440" w:bottom="1440" w:left="1440" w:header="720" w:footer="720" w:gutter="0"/>
          <w:cols w:space="720"/>
          <w:vAlign w:val="center"/>
        </w:sectPr>
      </w:pPr>
    </w:p>
    <w:p w:rsidR="00D51468" w:rsidRPr="00932617" w:rsidRDefault="00D51468" w:rsidP="00D51468">
      <w:pPr>
        <w:pStyle w:val="Title"/>
        <w:rPr>
          <w:rFonts w:ascii="PRK P Chongbong" w:eastAsia="PRK P Chongbong" w:hAnsi="PRK P Chongbong"/>
          <w:sz w:val="24"/>
          <w:szCs w:val="24"/>
          <w:lang w:eastAsia="ko-KR"/>
        </w:rPr>
      </w:pPr>
      <w:r w:rsidRPr="00932617">
        <w:rPr>
          <w:rFonts w:ascii="PRK P Chongbong" w:eastAsia="PRK P Chongbong" w:hAnsi="PRK P Chongbong" w:hint="eastAsia"/>
          <w:sz w:val="24"/>
          <w:szCs w:val="24"/>
          <w:lang w:eastAsia="ko-KR"/>
        </w:rPr>
        <w:lastRenderedPageBreak/>
        <w:t>개정</w:t>
      </w:r>
      <w:r w:rsidRPr="00932617">
        <w:rPr>
          <w:rFonts w:ascii="PRK P Chongbong" w:eastAsia="PRK P Chongbong" w:hAnsi="PRK P Chongbong"/>
          <w:sz w:val="24"/>
          <w:szCs w:val="24"/>
          <w:lang w:eastAsia="ko-KR"/>
        </w:rPr>
        <w:t xml:space="preserve"> </w:t>
      </w:r>
      <w:r w:rsidRPr="00932617">
        <w:rPr>
          <w:rFonts w:ascii="PRK P Chongbong" w:eastAsia="PRK P Chongbong" w:hAnsi="PRK P Chongbong" w:hint="eastAsia"/>
          <w:sz w:val="24"/>
          <w:szCs w:val="24"/>
          <w:lang w:eastAsia="ko-KR"/>
        </w:rPr>
        <w:t>리력</w:t>
      </w:r>
    </w:p>
    <w:p w:rsidR="00D51468" w:rsidRPr="0013472E" w:rsidRDefault="00D51468" w:rsidP="00D51468">
      <w:pPr>
        <w:rPr>
          <w:lang w:eastAsia="ko-KR"/>
        </w:rPr>
      </w:pPr>
    </w:p>
    <w:tbl>
      <w:tblPr>
        <w:tblW w:w="96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417"/>
        <w:gridCol w:w="5387"/>
        <w:gridCol w:w="850"/>
        <w:gridCol w:w="850"/>
      </w:tblGrid>
      <w:tr w:rsidR="00C654CF" w:rsidRPr="0013472E" w:rsidTr="00385A8E">
        <w:trPr>
          <w:trHeight w:val="390"/>
        </w:trPr>
        <w:tc>
          <w:tcPr>
            <w:tcW w:w="1101" w:type="dxa"/>
            <w:shd w:val="clear" w:color="auto" w:fill="F3F3F3"/>
          </w:tcPr>
          <w:p w:rsidR="00C654CF" w:rsidRPr="00932617" w:rsidRDefault="003C0A76" w:rsidP="00706F48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개정</w:t>
            </w:r>
            <w:r w:rsidR="00C654CF" w:rsidRPr="00932617">
              <w:rPr>
                <w:rFonts w:ascii="PRK P Chongbong" w:eastAsia="PRK P Chongbong" w:hAnsi="PRK P Chongbong" w:hint="eastAsia"/>
                <w:lang w:eastAsia="ko-KR"/>
              </w:rPr>
              <w:t>번호</w:t>
            </w:r>
          </w:p>
        </w:tc>
        <w:tc>
          <w:tcPr>
            <w:tcW w:w="1417" w:type="dxa"/>
            <w:shd w:val="clear" w:color="auto" w:fill="F3F3F3"/>
          </w:tcPr>
          <w:p w:rsidR="00C654CF" w:rsidRPr="00932617" w:rsidRDefault="00C654CF" w:rsidP="00706F48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날자</w:t>
            </w:r>
          </w:p>
        </w:tc>
        <w:tc>
          <w:tcPr>
            <w:tcW w:w="5387" w:type="dxa"/>
            <w:shd w:val="clear" w:color="auto" w:fill="F3F3F3"/>
          </w:tcPr>
          <w:p w:rsidR="00C654CF" w:rsidRPr="00932617" w:rsidRDefault="00C654CF" w:rsidP="00706F48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설명</w:t>
            </w:r>
          </w:p>
        </w:tc>
        <w:tc>
          <w:tcPr>
            <w:tcW w:w="850" w:type="dxa"/>
            <w:shd w:val="clear" w:color="auto" w:fill="F3F3F3"/>
          </w:tcPr>
          <w:p w:rsidR="00C654CF" w:rsidRPr="00932617" w:rsidRDefault="00C654CF" w:rsidP="00706F48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작성자</w:t>
            </w:r>
          </w:p>
        </w:tc>
        <w:tc>
          <w:tcPr>
            <w:tcW w:w="850" w:type="dxa"/>
            <w:shd w:val="clear" w:color="auto" w:fill="F3F3F3"/>
          </w:tcPr>
          <w:p w:rsidR="00C654CF" w:rsidRPr="00932617" w:rsidRDefault="00C654CF" w:rsidP="00706F48">
            <w:pPr>
              <w:pStyle w:val="Tabletext"/>
              <w:jc w:val="center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검토자</w:t>
            </w:r>
          </w:p>
        </w:tc>
      </w:tr>
      <w:tr w:rsidR="00C654CF" w:rsidTr="00385A8E">
        <w:trPr>
          <w:trHeight w:val="390"/>
        </w:trPr>
        <w:tc>
          <w:tcPr>
            <w:tcW w:w="1101" w:type="dxa"/>
          </w:tcPr>
          <w:p w:rsidR="00C654CF" w:rsidRPr="00932617" w:rsidRDefault="00AC57E5" w:rsidP="00706F48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  <w:r w:rsidRPr="00932617">
              <w:rPr>
                <w:rFonts w:ascii="PRK P Chongbong" w:eastAsia="PRK P Chongbong" w:hAnsi="PRK P Chongbong" w:hint="eastAsia"/>
                <w:lang w:eastAsia="ko-KR"/>
              </w:rPr>
              <w:t>1.0</w:t>
            </w:r>
          </w:p>
        </w:tc>
        <w:tc>
          <w:tcPr>
            <w:tcW w:w="1417" w:type="dxa"/>
          </w:tcPr>
          <w:p w:rsidR="00C654CF" w:rsidRPr="00932617" w:rsidRDefault="00AC57E5" w:rsidP="00051D3A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  <w:r w:rsidRPr="00932617">
              <w:rPr>
                <w:rFonts w:ascii="PRK P Chongbong" w:eastAsia="PRK P Chongbong" w:hAnsi="PRK P Chongbong"/>
                <w:lang w:eastAsia="ko-KR"/>
              </w:rPr>
              <w:t>201</w:t>
            </w:r>
            <w:r w:rsidR="00051D3A">
              <w:rPr>
                <w:rFonts w:ascii="PRK P Chongbong" w:eastAsia="PRK P Chongbong" w:hAnsi="PRK P Chongbong" w:hint="eastAsia"/>
                <w:lang w:eastAsia="zh-TW"/>
              </w:rPr>
              <w:t>3</w:t>
            </w:r>
            <w:r w:rsidRPr="00932617">
              <w:rPr>
                <w:rFonts w:ascii="PRK P Chongbong" w:eastAsia="PRK P Chongbong" w:hAnsi="PRK P Chongbong"/>
                <w:lang w:eastAsia="ko-KR"/>
              </w:rPr>
              <w:t>.1</w:t>
            </w:r>
            <w:r w:rsidR="00051D3A">
              <w:rPr>
                <w:rFonts w:ascii="PRK P Chongbong" w:eastAsia="PRK P Chongbong" w:hAnsi="PRK P Chongbong" w:hint="eastAsia"/>
                <w:lang w:eastAsia="zh-TW"/>
              </w:rPr>
              <w:t>1</w:t>
            </w:r>
            <w:r w:rsidRPr="00932617">
              <w:rPr>
                <w:rFonts w:ascii="PRK P Chongbong" w:eastAsia="PRK P Chongbong" w:hAnsi="PRK P Chongbong"/>
                <w:lang w:eastAsia="ko-KR"/>
              </w:rPr>
              <w:t>.</w:t>
            </w:r>
            <w:r w:rsidR="00051D3A">
              <w:rPr>
                <w:rFonts w:ascii="PRK P Chongbong" w:eastAsia="PRK P Chongbong" w:hAnsi="PRK P Chongbong" w:hint="eastAsia"/>
                <w:lang w:eastAsia="zh-TW"/>
              </w:rPr>
              <w:t>12</w:t>
            </w:r>
          </w:p>
        </w:tc>
        <w:tc>
          <w:tcPr>
            <w:tcW w:w="5387" w:type="dxa"/>
          </w:tcPr>
          <w:p w:rsidR="00C654CF" w:rsidRPr="00932617" w:rsidRDefault="00051D3A" w:rsidP="00451F34">
            <w:pPr>
              <w:pStyle w:val="Tabletext"/>
              <w:rPr>
                <w:rFonts w:ascii="PRK P Chongbong" w:eastAsia="PRK P Chongbong" w:hAnsi="PRK P Chongbong"/>
                <w:lang w:eastAsia="zh-TW"/>
              </w:rPr>
            </w:pPr>
            <w:proofErr w:type="spellStart"/>
            <w:r>
              <w:rPr>
                <w:rFonts w:ascii="PRK P Chongbong" w:eastAsia="PRK P Chongbong" w:hAnsi="PRK P Chongbong" w:hint="eastAsia"/>
                <w:lang w:eastAsia="zh-TW"/>
              </w:rPr>
              <w:t>ApkInstaller</w:t>
            </w:r>
            <w:proofErr w:type="spellEnd"/>
            <w:r>
              <w:rPr>
                <w:rFonts w:ascii="PRK P Chongbong" w:eastAsia="PRK P Chongbong" w:hAnsi="PRK P Chongbong" w:hint="eastAsia"/>
                <w:lang w:eastAsia="zh-TW"/>
              </w:rPr>
              <w:t>말단프로그람 자동갱신기능에 대한 동작원리 및 사용방법을 소개한다.</w:t>
            </w:r>
          </w:p>
        </w:tc>
        <w:tc>
          <w:tcPr>
            <w:tcW w:w="850" w:type="dxa"/>
          </w:tcPr>
          <w:p w:rsidR="00C654CF" w:rsidRPr="00932617" w:rsidRDefault="002B5FC6" w:rsidP="00706F48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  <w:r>
              <w:rPr>
                <w:rFonts w:ascii="PRK P Chongbong" w:eastAsia="PRK P Chongbong" w:hAnsi="PRK P Chongbong" w:hint="eastAsia"/>
                <w:lang w:eastAsia="ko-KR"/>
              </w:rPr>
              <w:t>채성철</w:t>
            </w:r>
          </w:p>
        </w:tc>
        <w:tc>
          <w:tcPr>
            <w:tcW w:w="850" w:type="dxa"/>
          </w:tcPr>
          <w:p w:rsidR="00C654CF" w:rsidRPr="00932617" w:rsidRDefault="00C654CF" w:rsidP="00706F48">
            <w:pPr>
              <w:pStyle w:val="Tabletext"/>
              <w:rPr>
                <w:rFonts w:ascii="PRK P Chongbong" w:eastAsia="PRK P Chongbong" w:hAnsi="PRK P Chongbong"/>
                <w:lang w:eastAsia="ko-KR"/>
              </w:rPr>
            </w:pPr>
          </w:p>
        </w:tc>
      </w:tr>
      <w:tr w:rsidR="00C654CF" w:rsidTr="00385A8E">
        <w:trPr>
          <w:trHeight w:val="390"/>
        </w:trPr>
        <w:tc>
          <w:tcPr>
            <w:tcW w:w="1101" w:type="dxa"/>
          </w:tcPr>
          <w:p w:rsidR="00C654CF" w:rsidRDefault="00C654CF" w:rsidP="00706F48">
            <w:pPr>
              <w:pStyle w:val="Tabletext"/>
              <w:rPr>
                <w:lang w:eastAsia="ko-KR"/>
              </w:rPr>
            </w:pPr>
          </w:p>
        </w:tc>
        <w:tc>
          <w:tcPr>
            <w:tcW w:w="1417" w:type="dxa"/>
          </w:tcPr>
          <w:p w:rsidR="00C654CF" w:rsidRDefault="00C654CF" w:rsidP="00706F48">
            <w:pPr>
              <w:pStyle w:val="Tabletext"/>
              <w:rPr>
                <w:lang w:eastAsia="ko-KR"/>
              </w:rPr>
            </w:pPr>
          </w:p>
        </w:tc>
        <w:tc>
          <w:tcPr>
            <w:tcW w:w="5387" w:type="dxa"/>
          </w:tcPr>
          <w:p w:rsidR="00C654CF" w:rsidRDefault="00C654CF" w:rsidP="00706F48">
            <w:pPr>
              <w:pStyle w:val="Tabletext"/>
              <w:rPr>
                <w:lang w:eastAsia="ko-KR"/>
              </w:rPr>
            </w:pPr>
          </w:p>
        </w:tc>
        <w:tc>
          <w:tcPr>
            <w:tcW w:w="850" w:type="dxa"/>
          </w:tcPr>
          <w:p w:rsidR="00C654CF" w:rsidRDefault="00C654CF" w:rsidP="00706F48">
            <w:pPr>
              <w:pStyle w:val="Tabletext"/>
              <w:rPr>
                <w:lang w:eastAsia="ko-KR"/>
              </w:rPr>
            </w:pPr>
          </w:p>
        </w:tc>
        <w:tc>
          <w:tcPr>
            <w:tcW w:w="850" w:type="dxa"/>
          </w:tcPr>
          <w:p w:rsidR="00C654CF" w:rsidRDefault="00C654CF" w:rsidP="00706F48">
            <w:pPr>
              <w:pStyle w:val="Tabletext"/>
              <w:rPr>
                <w:lang w:eastAsia="ko-KR"/>
              </w:rPr>
            </w:pPr>
          </w:p>
        </w:tc>
      </w:tr>
    </w:tbl>
    <w:p w:rsidR="00D51468" w:rsidRDefault="00D51468" w:rsidP="00D51468">
      <w:pPr>
        <w:pStyle w:val="Title"/>
        <w:rPr>
          <w:lang w:eastAsia="ko-KR"/>
        </w:rPr>
      </w:pPr>
    </w:p>
    <w:p w:rsidR="00D51468" w:rsidRDefault="00D51468">
      <w:pPr>
        <w:pStyle w:val="Title"/>
        <w:rPr>
          <w:lang w:eastAsia="ko-KR"/>
        </w:rPr>
      </w:pPr>
    </w:p>
    <w:p w:rsidR="008E7F85" w:rsidRDefault="008E7F85">
      <w:pPr>
        <w:rPr>
          <w:lang w:eastAsia="ko-KR"/>
        </w:rPr>
      </w:pPr>
    </w:p>
    <w:p w:rsidR="008E7F85" w:rsidRPr="00195E16" w:rsidRDefault="008E7F85">
      <w:pPr>
        <w:pStyle w:val="Title"/>
        <w:rPr>
          <w:rFonts w:ascii="PRK P Gothic" w:eastAsia="PRK P Gothic" w:hAnsi="PRK P Gothic"/>
          <w:lang w:eastAsia="ko-KR"/>
        </w:rPr>
      </w:pPr>
      <w:r>
        <w:rPr>
          <w:lang w:eastAsia="ko-KR"/>
        </w:rPr>
        <w:br w:type="page"/>
      </w:r>
      <w:r w:rsidRPr="00195E16">
        <w:rPr>
          <w:rFonts w:ascii="PRK P Gothic" w:eastAsia="PRK P Gothic" w:hAnsi="PRK P Gothic" w:hint="eastAsia"/>
          <w:lang w:eastAsia="ko-KR"/>
        </w:rPr>
        <w:lastRenderedPageBreak/>
        <w:t>차</w:t>
      </w:r>
      <w:r w:rsidRPr="00195E16">
        <w:rPr>
          <w:rFonts w:ascii="PRK P Gothic" w:eastAsia="PRK P Gothic" w:hAnsi="PRK P Gothic"/>
          <w:lang w:eastAsia="ko-KR"/>
        </w:rPr>
        <w:t xml:space="preserve">     </w:t>
      </w:r>
      <w:r w:rsidRPr="00195E16">
        <w:rPr>
          <w:rFonts w:ascii="PRK P Gothic" w:eastAsia="PRK P Gothic" w:hAnsi="PRK P Gothic" w:hint="eastAsia"/>
          <w:lang w:eastAsia="ko-KR"/>
        </w:rPr>
        <w:t>례</w:t>
      </w:r>
    </w:p>
    <w:p w:rsidR="00220160" w:rsidRDefault="008E7F8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195E16">
        <w:rPr>
          <w:rFonts w:ascii="PRK P Gothic" w:eastAsia="PRK P Gothic" w:hAnsi="PRK P Gothic"/>
        </w:rPr>
        <w:fldChar w:fldCharType="begin"/>
      </w:r>
      <w:r w:rsidRPr="00195E16">
        <w:rPr>
          <w:rFonts w:ascii="PRK P Gothic" w:eastAsia="PRK P Gothic" w:hAnsi="PRK P Gothic"/>
          <w:lang w:eastAsia="ko-KR"/>
        </w:rPr>
        <w:instrText xml:space="preserve"> TOC \o "1-3" \h \z </w:instrText>
      </w:r>
      <w:r w:rsidRPr="00195E16">
        <w:rPr>
          <w:rFonts w:ascii="PRK P Gothic" w:eastAsia="PRK P Gothic" w:hAnsi="PRK P Gothic"/>
        </w:rPr>
        <w:fldChar w:fldCharType="separate"/>
      </w:r>
      <w:hyperlink w:anchor="_Toc372031668" w:history="1">
        <w:r w:rsidR="00220160" w:rsidRPr="00B63D8D">
          <w:rPr>
            <w:rStyle w:val="Hyperlink"/>
            <w:rFonts w:ascii="PRK P Gothic" w:eastAsia="PRK P Gothic" w:hAnsi="PRK P Gothic"/>
            <w:noProof/>
            <w:lang w:eastAsia="ko-KR"/>
          </w:rPr>
          <w:t>1.</w:t>
        </w:r>
        <w:r w:rsidR="00220160"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="00220160" w:rsidRPr="00B63D8D">
          <w:rPr>
            <w:rStyle w:val="Hyperlink"/>
            <w:rFonts w:ascii="PRK P Gothic" w:eastAsia="PRK P Gothic" w:hAnsi="PRK P Gothic" w:hint="eastAsia"/>
            <w:noProof/>
            <w:lang w:eastAsia="zh-TW"/>
          </w:rPr>
          <w:t>동작원리</w:t>
        </w:r>
        <w:r w:rsidR="00220160">
          <w:rPr>
            <w:noProof/>
            <w:webHidden/>
          </w:rPr>
          <w:tab/>
        </w:r>
        <w:r w:rsidR="00220160">
          <w:rPr>
            <w:noProof/>
            <w:webHidden/>
          </w:rPr>
          <w:fldChar w:fldCharType="begin"/>
        </w:r>
        <w:r w:rsidR="00220160">
          <w:rPr>
            <w:noProof/>
            <w:webHidden/>
          </w:rPr>
          <w:instrText xml:space="preserve"> PAGEREF _Toc372031668 \h </w:instrText>
        </w:r>
        <w:r w:rsidR="00220160">
          <w:rPr>
            <w:noProof/>
            <w:webHidden/>
          </w:rPr>
        </w:r>
        <w:r w:rsidR="00220160">
          <w:rPr>
            <w:noProof/>
            <w:webHidden/>
          </w:rPr>
          <w:fldChar w:fldCharType="separate"/>
        </w:r>
        <w:r w:rsidR="00220160">
          <w:rPr>
            <w:noProof/>
            <w:webHidden/>
          </w:rPr>
          <w:t>4</w:t>
        </w:r>
        <w:r w:rsidR="00220160">
          <w:rPr>
            <w:noProof/>
            <w:webHidden/>
          </w:rPr>
          <w:fldChar w:fldCharType="end"/>
        </w:r>
      </w:hyperlink>
    </w:p>
    <w:p w:rsidR="00220160" w:rsidRDefault="0022016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72031669" w:history="1">
        <w:r w:rsidRPr="00B63D8D">
          <w:rPr>
            <w:rStyle w:val="Hyperlink"/>
            <w:rFonts w:ascii="PRK P Gothic" w:eastAsia="PRK P Gothic" w:hAnsi="PRK P Gothic"/>
            <w:noProof/>
            <w:lang w:eastAsia="ko-KR"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B63D8D">
          <w:rPr>
            <w:rStyle w:val="Hyperlink"/>
            <w:rFonts w:ascii="PRK P Gothic" w:eastAsia="PRK P Gothic" w:hAnsi="PRK P Gothic" w:hint="eastAsia"/>
            <w:noProof/>
            <w:lang w:eastAsia="ko-KR"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_Toc372031669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20160" w:rsidRDefault="0022016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72031670" w:history="1">
        <w:r w:rsidRPr="00B63D8D">
          <w:rPr>
            <w:rStyle w:val="Hyperlink"/>
            <w:rFonts w:ascii="PRK P Gothic" w:eastAsia="PRK P Gothic" w:hAnsi="PRK P Gothic"/>
            <w:noProof/>
            <w:lang w:eastAsia="ko-KR"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B63D8D">
          <w:rPr>
            <w:rStyle w:val="Hyperlink"/>
            <w:rFonts w:ascii="PRK P Gothic" w:eastAsia="PRK P Gothic" w:hAnsi="PRK P Gothic" w:hint="eastAsia"/>
            <w:noProof/>
            <w:lang w:eastAsia="zh-TW"/>
          </w:rPr>
          <w:t>자동갱신</w:t>
        </w:r>
        <w:r w:rsidRPr="00B63D8D">
          <w:rPr>
            <w:rStyle w:val="Hyperlink"/>
            <w:rFonts w:ascii="PRK P Gothic" w:eastAsia="PRK P Gothic" w:hAnsi="PRK P Gothic"/>
            <w:noProof/>
            <w:lang w:eastAsia="zh-TW"/>
          </w:rPr>
          <w:t xml:space="preserve"> </w:t>
        </w:r>
        <w:r w:rsidRPr="00B63D8D">
          <w:rPr>
            <w:rStyle w:val="Hyperlink"/>
            <w:rFonts w:ascii="PRK P Gothic" w:eastAsia="PRK P Gothic" w:hAnsi="PRK P Gothic" w:hint="eastAsia"/>
            <w:noProof/>
            <w:lang w:eastAsia="zh-TW"/>
          </w:rPr>
          <w:t>사용설명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_Toc372031670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0160" w:rsidRDefault="0022016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72031671" w:history="1">
        <w:r w:rsidRPr="00B63D8D">
          <w:rPr>
            <w:rStyle w:val="Hyperlink"/>
            <w:rFonts w:ascii="PRK P Gothic" w:eastAsia="PRK P Gothic" w:hAnsi="PRK P Gothic"/>
            <w:noProof/>
            <w:lang w:eastAsia="ko-KR"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B63D8D">
          <w:rPr>
            <w:rStyle w:val="Hyperlink"/>
            <w:rFonts w:ascii="PRK P Gothic" w:eastAsia="PRK P Gothic" w:hAnsi="PRK P Gothic" w:hint="eastAsia"/>
            <w:noProof/>
            <w:lang w:eastAsia="zh-TW"/>
          </w:rPr>
          <w:t>개발자측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_Toc372031671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20160" w:rsidRDefault="00220160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72031672" w:history="1">
        <w:r w:rsidRPr="00B63D8D">
          <w:rPr>
            <w:rStyle w:val="Hyperlink"/>
            <w:rFonts w:ascii="PRK P Gothic" w:eastAsia="PRK P Gothic" w:hAnsi="PRK P Gothic"/>
            <w:noProof/>
            <w:lang w:eastAsia="ko-KR"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B63D8D">
          <w:rPr>
            <w:rStyle w:val="Hyperlink"/>
            <w:rFonts w:ascii="PRK P Gothic" w:eastAsia="PRK P Gothic" w:hAnsi="PRK P Gothic" w:hint="eastAsia"/>
            <w:noProof/>
            <w:lang w:eastAsia="zh-TW"/>
          </w:rPr>
          <w:t>말단측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_Toc372031672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7F85" w:rsidRPr="00195E16" w:rsidRDefault="008E7F85">
      <w:pPr>
        <w:pStyle w:val="Title"/>
        <w:rPr>
          <w:rFonts w:ascii="PRK P Gothic" w:eastAsia="PRK P Gothic" w:hAnsi="PRK P Gothic"/>
          <w:lang w:eastAsia="zh-TW"/>
        </w:rPr>
      </w:pPr>
      <w:r w:rsidRPr="00195E16">
        <w:rPr>
          <w:rFonts w:ascii="PRK P Gothic" w:eastAsia="PRK P Gothic" w:hAnsi="PRK P Gothic"/>
          <w:b w:val="0"/>
        </w:rPr>
        <w:fldChar w:fldCharType="end"/>
      </w:r>
      <w:r w:rsidRPr="00932617">
        <w:rPr>
          <w:rFonts w:ascii="PRK P Chongbong" w:eastAsia="PRK P Chongbong" w:hAnsi="PRK P Chongbong"/>
          <w:lang w:eastAsia="ko-KR"/>
        </w:rPr>
        <w:br w:type="page"/>
      </w:r>
      <w:r w:rsidR="00FF4BAD">
        <w:rPr>
          <w:rFonts w:ascii="PRK P Gothic" w:eastAsia="PRK P Gothic" w:hAnsi="PRK P Gothic" w:hint="eastAsia"/>
          <w:lang w:eastAsia="zh-TW"/>
        </w:rPr>
        <w:lastRenderedPageBreak/>
        <w:t>말단프로그람 온라인 자동갱신</w:t>
      </w:r>
    </w:p>
    <w:p w:rsidR="00B44DB5" w:rsidRPr="00B44DB5" w:rsidRDefault="00B44DB5" w:rsidP="00B44DB5">
      <w:pPr>
        <w:rPr>
          <w:lang w:eastAsia="ko-KR"/>
        </w:rPr>
      </w:pPr>
    </w:p>
    <w:p w:rsidR="00B93E02" w:rsidRPr="00932617" w:rsidRDefault="008521B8" w:rsidP="003B523B">
      <w:pPr>
        <w:pStyle w:val="Heading1"/>
        <w:rPr>
          <w:rFonts w:ascii="PRK P Gothic" w:eastAsia="PRK P Gothic" w:hAnsi="PRK P Gothic"/>
          <w:lang w:eastAsia="ko-KR"/>
        </w:rPr>
      </w:pPr>
      <w:bookmarkStart w:id="0" w:name="_Toc50526226"/>
      <w:bookmarkStart w:id="1" w:name="_Toc372031668"/>
      <w:r>
        <w:rPr>
          <w:rFonts w:ascii="PRK P Gothic" w:eastAsia="PRK P Gothic" w:hAnsi="PRK P Gothic" w:hint="eastAsia"/>
          <w:lang w:eastAsia="zh-TW"/>
        </w:rPr>
        <w:t>동작원리</w:t>
      </w:r>
      <w:bookmarkEnd w:id="1"/>
    </w:p>
    <w:p w:rsidR="008E7F85" w:rsidRPr="00932617" w:rsidRDefault="002B5FC6" w:rsidP="003300B0">
      <w:pPr>
        <w:pStyle w:val="Heading2"/>
        <w:ind w:left="709" w:hangingChars="322" w:hanging="709"/>
        <w:rPr>
          <w:rFonts w:ascii="PRK P Gothic" w:eastAsia="PRK P Gothic" w:hAnsi="PRK P Gothic"/>
          <w:lang w:eastAsia="ko-KR"/>
        </w:rPr>
      </w:pPr>
      <w:bookmarkStart w:id="2" w:name="OLE_LINK1"/>
      <w:bookmarkStart w:id="3" w:name="OLE_LINK2"/>
      <w:bookmarkStart w:id="4" w:name="_Toc372031669"/>
      <w:bookmarkEnd w:id="0"/>
      <w:r>
        <w:rPr>
          <w:rFonts w:ascii="PRK P Gothic" w:eastAsia="PRK P Gothic" w:hAnsi="PRK P Gothic" w:hint="eastAsia"/>
          <w:lang w:eastAsia="ko-KR"/>
        </w:rPr>
        <w:t>개요</w:t>
      </w:r>
      <w:bookmarkEnd w:id="4"/>
    </w:p>
    <w:bookmarkEnd w:id="2"/>
    <w:bookmarkEnd w:id="3"/>
    <w:p w:rsidR="00451F34" w:rsidRDefault="00CE611A" w:rsidP="00CE611A">
      <w:pPr>
        <w:pStyle w:val="contents"/>
        <w:rPr>
          <w:rFonts w:hint="eastAsia"/>
          <w:lang w:eastAsia="zh-TW"/>
        </w:rPr>
      </w:pPr>
      <w:r>
        <w:rPr>
          <w:rFonts w:hint="eastAsia"/>
          <w:lang w:eastAsia="zh-TW"/>
        </w:rPr>
        <w:t>자동갱신은 말단프로그람 기동시에 인터네트를 통해서 갱신판본검사를 진행하여 갱신판본이 있는경우patch파일을 다운로드하여 설치하는 방법으로 진행된다.</w:t>
      </w:r>
    </w:p>
    <w:p w:rsidR="00CE611A" w:rsidRDefault="00CE611A" w:rsidP="00CE611A">
      <w:pPr>
        <w:pStyle w:val="contents"/>
        <w:rPr>
          <w:lang w:eastAsia="zh-TW"/>
        </w:rPr>
      </w:pPr>
    </w:p>
    <w:p w:rsidR="00CE611A" w:rsidRDefault="00CE611A" w:rsidP="00CE611A">
      <w:pPr>
        <w:pStyle w:val="contents"/>
        <w:keepNext/>
      </w:pPr>
      <w:r>
        <w:rPr>
          <w:noProof/>
          <w:lang w:eastAsia="zh-CN"/>
        </w:rPr>
        <w:drawing>
          <wp:inline distT="0" distB="0" distL="0" distR="0" wp14:anchorId="44EF4EED" wp14:editId="2BB3B5F6">
            <wp:extent cx="5343525" cy="2762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301" w:rsidRDefault="00CE611A" w:rsidP="00CE611A">
      <w:pPr>
        <w:pStyle w:val="Caption"/>
        <w:jc w:val="center"/>
        <w:rPr>
          <w:rFonts w:hint="eastAsia"/>
          <w:lang w:eastAsia="zh-TW"/>
        </w:rPr>
      </w:pPr>
      <w:proofErr w:type="spellStart"/>
      <w:r>
        <w:t>그림</w:t>
      </w:r>
      <w:proofErr w:type="spellEnd"/>
      <w:r>
        <w:t xml:space="preserve"> </w:t>
      </w:r>
      <w:r>
        <w:fldChar w:fldCharType="begin"/>
      </w:r>
      <w:r>
        <w:instrText xml:space="preserve"> SEQ </w:instrText>
      </w:r>
      <w:r>
        <w:instrText>그림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CE611A" w:rsidRDefault="00CE611A" w:rsidP="002B5FC6">
      <w:pPr>
        <w:pStyle w:val="contents"/>
        <w:rPr>
          <w:rFonts w:hint="eastAsia"/>
          <w:lang w:eastAsia="zh-TW"/>
        </w:rPr>
      </w:pPr>
      <w:r>
        <w:rPr>
          <w:rFonts w:hint="eastAsia"/>
          <w:lang w:eastAsia="zh-TW"/>
        </w:rPr>
        <w:t>그림1에서 보는것처럼 개발자는 update patch를 Web봉사기에 저장한다.</w:t>
      </w:r>
    </w:p>
    <w:p w:rsidR="00CE611A" w:rsidRDefault="00CE611A" w:rsidP="002B5FC6">
      <w:pPr>
        <w:pStyle w:val="contents"/>
        <w:rPr>
          <w:rFonts w:hint="eastAsia"/>
          <w:lang w:eastAsia="zh-TW"/>
        </w:rPr>
      </w:pPr>
      <w:r>
        <w:rPr>
          <w:rFonts w:hint="eastAsia"/>
          <w:lang w:eastAsia="zh-TW"/>
        </w:rPr>
        <w:t>말단 사용자는 Web봉사기에 갱신 내용이 있는가를 검사하고 있는 경우에 그것을 다운로드 한다.</w:t>
      </w:r>
    </w:p>
    <w:p w:rsidR="00CE611A" w:rsidRDefault="00CE611A" w:rsidP="002B5FC6">
      <w:pPr>
        <w:pStyle w:val="contents"/>
        <w:rPr>
          <w:rFonts w:hint="eastAsia"/>
          <w:lang w:eastAsia="zh-TW"/>
        </w:rPr>
      </w:pPr>
      <w:r>
        <w:rPr>
          <w:rFonts w:hint="eastAsia"/>
          <w:lang w:eastAsia="zh-TW"/>
        </w:rPr>
        <w:t>자동갱신 기능을 위한 체계구성을 다음과 같다.</w:t>
      </w:r>
    </w:p>
    <w:p w:rsidR="00CE611A" w:rsidRDefault="00CE611A" w:rsidP="00CE611A">
      <w:pPr>
        <w:pStyle w:val="contents"/>
        <w:numPr>
          <w:ilvl w:val="0"/>
          <w:numId w:val="20"/>
        </w:numPr>
        <w:rPr>
          <w:rFonts w:hint="eastAsia"/>
          <w:lang w:eastAsia="zh-TW"/>
        </w:rPr>
      </w:pPr>
      <w:proofErr w:type="spellStart"/>
      <w:proofErr w:type="gramStart"/>
      <w:r>
        <w:rPr>
          <w:rFonts w:hint="eastAsia"/>
          <w:lang w:eastAsia="zh-TW"/>
        </w:rPr>
        <w:t>UpdateCreator</w:t>
      </w:r>
      <w:proofErr w:type="spellEnd"/>
      <w:r>
        <w:rPr>
          <w:rFonts w:hint="eastAsia"/>
          <w:lang w:eastAsia="zh-TW"/>
        </w:rPr>
        <w:t xml:space="preserve"> :</w:t>
      </w:r>
      <w:proofErr w:type="gramEnd"/>
      <w:r>
        <w:rPr>
          <w:rFonts w:hint="eastAsia"/>
          <w:lang w:eastAsia="zh-TW"/>
        </w:rPr>
        <w:t xml:space="preserve"> 개발자는 갱신파일들을 zip형식으로 묶어서 관리홈페지에 압로드 한다.</w:t>
      </w:r>
    </w:p>
    <w:p w:rsidR="00CE611A" w:rsidRDefault="00CE611A" w:rsidP="00CE611A">
      <w:pPr>
        <w:pStyle w:val="contents"/>
        <w:numPr>
          <w:ilvl w:val="0"/>
          <w:numId w:val="20"/>
        </w:numPr>
        <w:rPr>
          <w:rFonts w:hint="eastAsia"/>
          <w:lang w:eastAsia="zh-TW"/>
        </w:rPr>
      </w:pPr>
      <w:proofErr w:type="spellStart"/>
      <w:proofErr w:type="gramStart"/>
      <w:r>
        <w:rPr>
          <w:rFonts w:hint="eastAsia"/>
          <w:lang w:eastAsia="zh-TW"/>
        </w:rPr>
        <w:t>UpdateClient</w:t>
      </w:r>
      <w:proofErr w:type="spellEnd"/>
      <w:r>
        <w:rPr>
          <w:rFonts w:hint="eastAsia"/>
          <w:lang w:eastAsia="zh-TW"/>
        </w:rPr>
        <w:t xml:space="preserve"> :</w:t>
      </w:r>
      <w:proofErr w:type="gramEnd"/>
      <w:r>
        <w:rPr>
          <w:rFonts w:hint="eastAsia"/>
          <w:lang w:eastAsia="zh-TW"/>
        </w:rPr>
        <w:t xml:space="preserve"> 말단프로그람에 내포되여 있는 기능으로써 프로그람이 기동할때마다 갱신판본이 있는가를 검사하고 있으면 다운로드 한다.</w:t>
      </w:r>
    </w:p>
    <w:p w:rsidR="00CE611A" w:rsidRDefault="00CE611A" w:rsidP="00CE611A">
      <w:pPr>
        <w:pStyle w:val="contents"/>
        <w:numPr>
          <w:ilvl w:val="0"/>
          <w:numId w:val="20"/>
        </w:numPr>
        <w:rPr>
          <w:rFonts w:hint="eastAsia"/>
          <w:lang w:eastAsia="zh-TW"/>
        </w:rPr>
      </w:pPr>
      <w:proofErr w:type="spellStart"/>
      <w:r>
        <w:rPr>
          <w:rFonts w:hint="eastAsia"/>
          <w:lang w:eastAsia="zh-TW"/>
        </w:rPr>
        <w:t>ClientUpdater</w:t>
      </w:r>
      <w:proofErr w:type="spellEnd"/>
      <w:r>
        <w:rPr>
          <w:rFonts w:hint="eastAsia"/>
          <w:lang w:eastAsia="zh-TW"/>
        </w:rPr>
        <w:t xml:space="preserve">: 말단프로그람과 별개의 프로그람으로써 다운로드한 </w:t>
      </w:r>
      <w:proofErr w:type="gramStart"/>
      <w:r>
        <w:rPr>
          <w:rFonts w:hint="eastAsia"/>
          <w:lang w:eastAsia="zh-TW"/>
        </w:rPr>
        <w:t>갱신묶음(</w:t>
      </w:r>
      <w:proofErr w:type="gramEnd"/>
      <w:r>
        <w:rPr>
          <w:rFonts w:hint="eastAsia"/>
          <w:lang w:eastAsia="zh-TW"/>
        </w:rPr>
        <w:t>zip형식)을 unzip하여 해당 파일들을 갈아끼우고 기본 프로그람을 재기동시키는 동작을 진행한다.</w:t>
      </w:r>
    </w:p>
    <w:p w:rsidR="00CE611A" w:rsidRDefault="00CE611A" w:rsidP="00CE611A">
      <w:pPr>
        <w:pStyle w:val="contents"/>
        <w:ind w:left="1080"/>
        <w:rPr>
          <w:rFonts w:hint="eastAsia"/>
          <w:lang w:eastAsia="zh-TW"/>
        </w:rPr>
      </w:pPr>
      <w:r>
        <w:rPr>
          <w:rFonts w:hint="eastAsia"/>
          <w:lang w:eastAsia="zh-TW"/>
        </w:rPr>
        <w:t>이름은 APKPLUpdater.exe이다.</w:t>
      </w:r>
    </w:p>
    <w:p w:rsidR="00CE611A" w:rsidRDefault="009F6C8D" w:rsidP="00CE611A">
      <w:pPr>
        <w:pStyle w:val="contents"/>
        <w:numPr>
          <w:ilvl w:val="0"/>
          <w:numId w:val="20"/>
        </w:numPr>
        <w:rPr>
          <w:rFonts w:hint="eastAsia"/>
          <w:lang w:eastAsia="zh-TW"/>
        </w:rPr>
      </w:pPr>
      <w:proofErr w:type="spellStart"/>
      <w:r>
        <w:rPr>
          <w:rFonts w:hint="eastAsia"/>
          <w:lang w:eastAsia="zh-TW"/>
        </w:rPr>
        <w:t>WebServer</w:t>
      </w:r>
      <w:proofErr w:type="spellEnd"/>
      <w:r>
        <w:rPr>
          <w:rFonts w:hint="eastAsia"/>
          <w:lang w:eastAsia="zh-TW"/>
        </w:rPr>
        <w:t xml:space="preserve">와 </w:t>
      </w:r>
      <w:proofErr w:type="gramStart"/>
      <w:r>
        <w:rPr>
          <w:rFonts w:hint="eastAsia"/>
          <w:lang w:eastAsia="zh-TW"/>
        </w:rPr>
        <w:t xml:space="preserve">자료기지 </w:t>
      </w:r>
      <w:r w:rsidR="00CE611A">
        <w:rPr>
          <w:rFonts w:hint="eastAsia"/>
          <w:lang w:eastAsia="zh-TW"/>
        </w:rPr>
        <w:t>:</w:t>
      </w:r>
      <w:proofErr w:type="gramEnd"/>
      <w:r>
        <w:rPr>
          <w:rFonts w:hint="eastAsia"/>
          <w:lang w:eastAsia="zh-TW"/>
        </w:rPr>
        <w:t xml:space="preserve"> 자료기지에는 갱신 판본의 판본코드, 판본이름, patch파일경로, 배포날자가 보관되며, </w:t>
      </w:r>
      <w:proofErr w:type="spellStart"/>
      <w:r>
        <w:rPr>
          <w:rFonts w:hint="eastAsia"/>
          <w:lang w:eastAsia="zh-TW"/>
        </w:rPr>
        <w:t>WebServer</w:t>
      </w:r>
      <w:proofErr w:type="spellEnd"/>
      <w:r>
        <w:rPr>
          <w:rFonts w:hint="eastAsia"/>
          <w:lang w:eastAsia="zh-TW"/>
        </w:rPr>
        <w:t>는 판본코드를 리용하여 판본검사를 진행하고 결과를 되돌려 준다.</w:t>
      </w:r>
    </w:p>
    <w:p w:rsidR="00CE611A" w:rsidRPr="009C21CA" w:rsidRDefault="00CE611A" w:rsidP="009F6C8D">
      <w:pPr>
        <w:pStyle w:val="contents"/>
        <w:ind w:left="0"/>
        <w:rPr>
          <w:rFonts w:hint="eastAsia"/>
          <w:lang w:eastAsia="zh-TW"/>
        </w:rPr>
      </w:pPr>
    </w:p>
    <w:p w:rsidR="009F6C8D" w:rsidRPr="00932617" w:rsidRDefault="009F6C8D" w:rsidP="009F6C8D">
      <w:pPr>
        <w:pStyle w:val="Heading1"/>
        <w:rPr>
          <w:rFonts w:ascii="PRK P Gothic" w:eastAsia="PRK P Gothic" w:hAnsi="PRK P Gothic"/>
          <w:lang w:eastAsia="ko-KR"/>
        </w:rPr>
      </w:pPr>
      <w:bookmarkStart w:id="5" w:name="_Toc372031670"/>
      <w:r>
        <w:rPr>
          <w:rFonts w:ascii="PRK P Gothic" w:eastAsia="PRK P Gothic" w:hAnsi="PRK P Gothic" w:hint="eastAsia"/>
          <w:lang w:eastAsia="zh-TW"/>
        </w:rPr>
        <w:lastRenderedPageBreak/>
        <w:t>자동갱신 사용설명</w:t>
      </w:r>
      <w:bookmarkEnd w:id="5"/>
    </w:p>
    <w:p w:rsidR="009F6C8D" w:rsidRPr="00932617" w:rsidRDefault="009F6C8D" w:rsidP="009F6C8D">
      <w:pPr>
        <w:pStyle w:val="Heading2"/>
        <w:ind w:left="709" w:hangingChars="322" w:hanging="709"/>
        <w:rPr>
          <w:rFonts w:ascii="PRK P Gothic" w:eastAsia="PRK P Gothic" w:hAnsi="PRK P Gothic"/>
          <w:lang w:eastAsia="ko-KR"/>
        </w:rPr>
      </w:pPr>
      <w:bookmarkStart w:id="6" w:name="_Toc372031671"/>
      <w:r>
        <w:rPr>
          <w:rFonts w:ascii="PRK P Gothic" w:eastAsia="PRK P Gothic" w:hAnsi="PRK P Gothic" w:hint="eastAsia"/>
          <w:lang w:eastAsia="zh-TW"/>
        </w:rPr>
        <w:t>개발자측</w:t>
      </w:r>
      <w:bookmarkEnd w:id="6"/>
    </w:p>
    <w:p w:rsidR="009F6C8D" w:rsidRDefault="009F6C8D" w:rsidP="009F6C8D">
      <w:pPr>
        <w:pStyle w:val="ListParagraph"/>
        <w:numPr>
          <w:ilvl w:val="0"/>
          <w:numId w:val="21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프로젝트를 콤파일 한다.</w:t>
      </w:r>
    </w:p>
    <w:p w:rsidR="009F6C8D" w:rsidRDefault="009F6C8D" w:rsidP="009F6C8D">
      <w:pPr>
        <w:pStyle w:val="ListParagraph"/>
        <w:numPr>
          <w:ilvl w:val="0"/>
          <w:numId w:val="21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갱신하여야 할 파일들을 묶는다.</w:t>
      </w:r>
    </w:p>
    <w:p w:rsidR="0075500D" w:rsidRDefault="0075500D" w:rsidP="0075500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갱신patch를 묶는 방법은 다음과 같다.</w:t>
      </w:r>
    </w:p>
    <w:p w:rsidR="009F6C8D" w:rsidRDefault="0075500D" w:rsidP="0075500D">
      <w:pPr>
        <w:pStyle w:val="ListParagraph"/>
        <w:ind w:left="1080"/>
        <w:jc w:val="both"/>
        <w:rPr>
          <w:rFonts w:ascii="PRK P Chongbong" w:eastAsia="PRK P Chongbong" w:hAnsi="PRK P Chongbong" w:hint="eastAsia"/>
          <w:lang w:eastAsia="zh-TW"/>
        </w:rPr>
      </w:pPr>
      <w:r w:rsidRPr="00853409">
        <w:rPr>
          <w:rFonts w:ascii="PRK P Chongbong" w:eastAsia="PRK P Chongbong" w:hAnsi="PRK P Chongbong" w:hint="eastAsia"/>
          <w:b/>
          <w:lang w:eastAsia="zh-TW"/>
        </w:rPr>
        <w:t>첫째</w:t>
      </w:r>
      <w:r>
        <w:rPr>
          <w:rFonts w:ascii="PRK P Chongbong" w:eastAsia="PRK P Chongbong" w:hAnsi="PRK P Chongbong" w:hint="eastAsia"/>
          <w:lang w:eastAsia="zh-TW"/>
        </w:rPr>
        <w:t xml:space="preserve">: </w:t>
      </w:r>
      <w:r w:rsidR="009F6C8D">
        <w:rPr>
          <w:rFonts w:ascii="PRK P Chongbong" w:eastAsia="PRK P Chongbong" w:hAnsi="PRK P Chongbong" w:hint="eastAsia"/>
          <w:lang w:eastAsia="zh-TW"/>
        </w:rPr>
        <w:t>갱신</w:t>
      </w:r>
      <w:r>
        <w:rPr>
          <w:rFonts w:ascii="PRK P Chongbong" w:eastAsia="PRK P Chongbong" w:hAnsi="PRK P Chongbong" w:hint="eastAsia"/>
          <w:lang w:eastAsia="zh-TW"/>
        </w:rPr>
        <w:t xml:space="preserve">할 파일목록을 </w:t>
      </w:r>
      <w:r w:rsidR="009F6C8D">
        <w:rPr>
          <w:rFonts w:ascii="PRK P Chongbong" w:eastAsia="PRK P Chongbong" w:hAnsi="PRK P Chongbong" w:hint="eastAsia"/>
          <w:lang w:eastAsia="zh-TW"/>
        </w:rPr>
        <w:t>PatchFiles.xml에 반영</w:t>
      </w:r>
      <w:r>
        <w:rPr>
          <w:rFonts w:ascii="PRK P Chongbong" w:eastAsia="PRK P Chongbong" w:hAnsi="PRK P Chongbong" w:hint="eastAsia"/>
          <w:lang w:eastAsia="zh-TW"/>
        </w:rPr>
        <w:t>한다</w:t>
      </w:r>
      <w:r w:rsidR="009F6C8D">
        <w:rPr>
          <w:rFonts w:ascii="PRK P Chongbong" w:eastAsia="PRK P Chongbong" w:hAnsi="PRK P Chongbong" w:hint="eastAsia"/>
          <w:lang w:eastAsia="zh-TW"/>
        </w:rPr>
        <w:t>.</w:t>
      </w:r>
    </w:p>
    <w:p w:rsidR="009F6C8D" w:rsidRPr="00D068F7" w:rsidRDefault="009F6C8D" w:rsidP="00D068F7">
      <w:pPr>
        <w:rPr>
          <w:rFonts w:ascii="PRK P Chongbong" w:eastAsia="PRK P Chongbong" w:hAnsi="PRK P Chongbong" w:hint="eastAsia"/>
          <w:lang w:eastAsia="zh-TW"/>
        </w:rPr>
      </w:pP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proofErr w:type="gramStart"/>
      <w:r w:rsidRPr="009F6C8D">
        <w:rPr>
          <w:rFonts w:ascii="PRK P Chongbong" w:eastAsia="PRK P Chongbong" w:hAnsi="PRK P Chongbong"/>
          <w:lang w:eastAsia="zh-TW"/>
        </w:rPr>
        <w:t>&lt;?xml</w:t>
      </w:r>
      <w:proofErr w:type="gramEnd"/>
      <w:r w:rsidRPr="009F6C8D">
        <w:rPr>
          <w:rFonts w:ascii="PRK P Chongbong" w:eastAsia="PRK P Chongbong" w:hAnsi="PRK P Chongbong"/>
          <w:lang w:eastAsia="zh-TW"/>
        </w:rPr>
        <w:t xml:space="preserve"> version="1.0" encoding="utf-8"?&gt;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>&lt;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PatchFiles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gramStart"/>
      <w:r w:rsidRPr="009F6C8D">
        <w:rPr>
          <w:rFonts w:ascii="PRK P Chongbong" w:eastAsia="PRK P Chongbong" w:hAnsi="PRK P Chongbong"/>
          <w:lang w:eastAsia="zh-TW"/>
        </w:rPr>
        <w:t>mandatory</w:t>
      </w:r>
      <w:proofErr w:type="gram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proofErr w:type="gram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gramEnd"/>
      <w:r w:rsidRPr="009F6C8D">
        <w:rPr>
          <w:rFonts w:ascii="PRK P Chongbong" w:eastAsia="PRK P Chongbong" w:hAnsi="PRK P Chongbong"/>
          <w:lang w:eastAsia="zh-TW"/>
        </w:rPr>
        <w:t>ADBWrapper.dll&lt;/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proofErr w:type="gram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spellStart"/>
      <w:proofErr w:type="gramEnd"/>
      <w:r w:rsidRPr="009F6C8D">
        <w:rPr>
          <w:rFonts w:ascii="PRK P Chongbong" w:eastAsia="PRK P Chongbong" w:hAnsi="PRK P Chongbong"/>
          <w:lang w:eastAsia="zh-TW"/>
        </w:rPr>
        <w:t>APKAgent.apk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proofErr w:type="gram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gramEnd"/>
      <w:r w:rsidRPr="009F6C8D">
        <w:rPr>
          <w:rFonts w:ascii="PRK P Chongbong" w:eastAsia="PRK P Chongbong" w:hAnsi="PRK P Chongbong"/>
          <w:lang w:eastAsia="zh-TW"/>
        </w:rPr>
        <w:t>ApkInstaller.exe&lt;/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proofErr w:type="gram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gramEnd"/>
      <w:r w:rsidRPr="009F6C8D">
        <w:rPr>
          <w:rFonts w:ascii="PRK P Chongbong" w:eastAsia="PRK P Chongbong" w:hAnsi="PRK P Chongbong"/>
          <w:lang w:eastAsia="zh-TW"/>
        </w:rPr>
        <w:t>DriverInstaller.dll&lt;/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proofErr w:type="gram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gramEnd"/>
      <w:r w:rsidRPr="009F6C8D">
        <w:rPr>
          <w:rFonts w:ascii="PRK P Chongbong" w:eastAsia="PRK P Chongbong" w:hAnsi="PRK P Chongbong"/>
          <w:lang w:eastAsia="zh-TW"/>
        </w:rPr>
        <w:t>ProgressEx.dll&lt;/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zh</w:t>
      </w:r>
      <w:proofErr w:type="spellEnd"/>
      <w:r w:rsidRPr="009F6C8D">
        <w:rPr>
          <w:rFonts w:ascii="PRK P Chongbong" w:eastAsia="PRK P Chongbong" w:hAnsi="PRK P Chongbong"/>
          <w:lang w:eastAsia="zh-TW"/>
        </w:rPr>
        <w:t>-CN/ApkInstaller.resources.dll&lt;/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</w: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&gt;en-US/ApkInstaller.resources.dll&lt;/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updateitem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  <w:t>&lt;/mandatory&gt;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  <w:t>&lt;</w:t>
      </w:r>
      <w:proofErr w:type="gramStart"/>
      <w:r w:rsidRPr="009F6C8D">
        <w:rPr>
          <w:rFonts w:ascii="PRK P Chongbong" w:eastAsia="PRK P Chongbong" w:hAnsi="PRK P Chongbong"/>
          <w:lang w:eastAsia="zh-TW"/>
        </w:rPr>
        <w:t>optional</w:t>
      </w:r>
      <w:proofErr w:type="gram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9F6C8D" w:rsidRP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ab/>
        <w:t>&lt;/optional&gt;</w:t>
      </w:r>
    </w:p>
    <w:p w:rsid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 w:rsidRPr="009F6C8D">
        <w:rPr>
          <w:rFonts w:ascii="PRK P Chongbong" w:eastAsia="PRK P Chongbong" w:hAnsi="PRK P Chongbong"/>
          <w:lang w:eastAsia="zh-TW"/>
        </w:rPr>
        <w:t>&lt;/</w:t>
      </w:r>
      <w:proofErr w:type="spellStart"/>
      <w:r w:rsidRPr="009F6C8D">
        <w:rPr>
          <w:rFonts w:ascii="PRK P Chongbong" w:eastAsia="PRK P Chongbong" w:hAnsi="PRK P Chongbong"/>
          <w:lang w:eastAsia="zh-TW"/>
        </w:rPr>
        <w:t>PatchFiles</w:t>
      </w:r>
      <w:proofErr w:type="spellEnd"/>
      <w:r w:rsidRPr="009F6C8D">
        <w:rPr>
          <w:rFonts w:ascii="PRK P Chongbong" w:eastAsia="PRK P Chongbong" w:hAnsi="PRK P Chongbong"/>
          <w:lang w:eastAsia="zh-TW"/>
        </w:rPr>
        <w:t>&gt;</w:t>
      </w:r>
    </w:p>
    <w:p w:rsidR="00035FCF" w:rsidRDefault="00035FCF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</w:p>
    <w:p w:rsidR="00035FCF" w:rsidRPr="003F329D" w:rsidRDefault="00035FCF" w:rsidP="003F329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proofErr w:type="spellStart"/>
      <w:proofErr w:type="gramStart"/>
      <w:r>
        <w:rPr>
          <w:rFonts w:ascii="PRK P Chongbong" w:eastAsia="PRK P Chongbong" w:hAnsi="PRK P Chongbong"/>
          <w:lang w:eastAsia="zh-TW"/>
        </w:rPr>
        <w:t>M</w:t>
      </w:r>
      <w:r w:rsidR="009F4BE2">
        <w:rPr>
          <w:rFonts w:ascii="PRK P Chongbong" w:eastAsia="PRK P Chongbong" w:hAnsi="PRK P Chongbong" w:hint="eastAsia"/>
          <w:lang w:eastAsia="zh-TW"/>
        </w:rPr>
        <w:t>adator</w:t>
      </w:r>
      <w:r>
        <w:rPr>
          <w:rFonts w:ascii="PRK P Chongbong" w:eastAsia="PRK P Chongbong" w:hAnsi="PRK P Chongbong" w:hint="eastAsia"/>
          <w:lang w:eastAsia="zh-TW"/>
        </w:rPr>
        <w:t>y</w:t>
      </w:r>
      <w:proofErr w:type="spellEnd"/>
      <w:r>
        <w:rPr>
          <w:rFonts w:ascii="PRK P Chongbong" w:eastAsia="PRK P Chongbong" w:hAnsi="PRK P Chongbong" w:hint="eastAsia"/>
          <w:lang w:eastAsia="zh-TW"/>
        </w:rPr>
        <w:t xml:space="preserve">태그의 </w:t>
      </w:r>
      <w:proofErr w:type="spellStart"/>
      <w:r>
        <w:rPr>
          <w:rFonts w:ascii="PRK P Chongbong" w:eastAsia="PRK P Chongbong" w:hAnsi="PRK P Chongbong" w:hint="eastAsia"/>
          <w:lang w:eastAsia="zh-TW"/>
        </w:rPr>
        <w:t>updateitem</w:t>
      </w:r>
      <w:proofErr w:type="spellEnd"/>
      <w:r>
        <w:rPr>
          <w:rFonts w:ascii="PRK P Chongbong" w:eastAsia="PRK P Chongbong" w:hAnsi="PRK P Chongbong" w:hint="eastAsia"/>
          <w:lang w:eastAsia="zh-TW"/>
        </w:rPr>
        <w:t xml:space="preserve">매개 항목들이 </w:t>
      </w:r>
      <w:r w:rsidR="003F329D">
        <w:rPr>
          <w:rFonts w:ascii="PRK P Chongbong" w:eastAsia="PRK P Chongbong" w:hAnsi="PRK P Chongbong" w:hint="eastAsia"/>
          <w:lang w:eastAsia="zh-TW"/>
        </w:rPr>
        <w:t>갱신할 파일들의 상대경로를</w:t>
      </w:r>
      <w:r>
        <w:rPr>
          <w:rFonts w:ascii="PRK P Chongbong" w:eastAsia="PRK P Chongbong" w:hAnsi="PRK P Chongbong" w:hint="eastAsia"/>
          <w:lang w:eastAsia="zh-TW"/>
        </w:rPr>
        <w:t xml:space="preserve"> 나타낸다.</w:t>
      </w:r>
      <w:proofErr w:type="gramEnd"/>
    </w:p>
    <w:p w:rsidR="009F6C8D" w:rsidRDefault="0075500D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proofErr w:type="gramStart"/>
      <w:r>
        <w:rPr>
          <w:rFonts w:ascii="PRK P Chongbong" w:eastAsia="PRK P Chongbong" w:hAnsi="PRK P Chongbong" w:hint="eastAsia"/>
          <w:lang w:eastAsia="zh-TW"/>
        </w:rPr>
        <w:t>PatchFiles.xml자체는 여기에 포함되지 않는다.</w:t>
      </w:r>
      <w:proofErr w:type="gramEnd"/>
    </w:p>
    <w:p w:rsidR="00426E3A" w:rsidRDefault="00426E3A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</w:p>
    <w:p w:rsidR="0075500D" w:rsidRDefault="00853409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bookmarkStart w:id="7" w:name="OLE_LINK3"/>
      <w:bookmarkStart w:id="8" w:name="OLE_LINK4"/>
      <w:r w:rsidRPr="00853409">
        <w:rPr>
          <w:rFonts w:ascii="PRK P Chongbong" w:eastAsia="PRK P Chongbong" w:hAnsi="PRK P Chongbong" w:hint="eastAsia"/>
          <w:b/>
          <w:lang w:eastAsia="zh-TW"/>
        </w:rPr>
        <w:t>둘째</w:t>
      </w:r>
      <w:r>
        <w:rPr>
          <w:rFonts w:ascii="PRK P Chongbong" w:eastAsia="PRK P Chongbong" w:hAnsi="PRK P Chongbong" w:hint="eastAsia"/>
          <w:lang w:eastAsia="zh-TW"/>
        </w:rPr>
        <w:t xml:space="preserve">: </w:t>
      </w:r>
      <w:proofErr w:type="spellStart"/>
      <w:r w:rsidR="008162DB">
        <w:rPr>
          <w:rFonts w:ascii="PRK P Chongbong" w:eastAsia="PRK P Chongbong" w:hAnsi="PRK P Chongbong" w:hint="eastAsia"/>
          <w:lang w:eastAsia="zh-TW"/>
        </w:rPr>
        <w:t>updateitem</w:t>
      </w:r>
      <w:proofErr w:type="spellEnd"/>
      <w:r w:rsidR="008162DB">
        <w:rPr>
          <w:rFonts w:ascii="PRK P Chongbong" w:eastAsia="PRK P Chongbong" w:hAnsi="PRK P Chongbong" w:hint="eastAsia"/>
          <w:lang w:eastAsia="zh-TW"/>
        </w:rPr>
        <w:t>에 반영된 매개 파일들을 PatchFiles.xml이 존재하는 경로에 복사한다.</w:t>
      </w:r>
    </w:p>
    <w:bookmarkEnd w:id="7"/>
    <w:bookmarkEnd w:id="8"/>
    <w:p w:rsidR="008162DB" w:rsidRPr="008162DB" w:rsidRDefault="008162DB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noProof/>
          <w:lang w:eastAsia="zh-CN"/>
        </w:rPr>
        <w:drawing>
          <wp:inline distT="0" distB="0" distL="0" distR="0" wp14:anchorId="48690049" wp14:editId="57CA9882">
            <wp:extent cx="1885950" cy="1704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C8D" w:rsidRDefault="009F6C8D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</w:p>
    <w:p w:rsidR="008162DB" w:rsidRDefault="00062BAE" w:rsidP="008162DB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b/>
          <w:lang w:eastAsia="zh-TW"/>
        </w:rPr>
        <w:t>셋</w:t>
      </w:r>
      <w:r w:rsidR="008162DB" w:rsidRPr="00853409">
        <w:rPr>
          <w:rFonts w:ascii="PRK P Chongbong" w:eastAsia="PRK P Chongbong" w:hAnsi="PRK P Chongbong" w:hint="eastAsia"/>
          <w:b/>
          <w:lang w:eastAsia="zh-TW"/>
        </w:rPr>
        <w:t>째</w:t>
      </w:r>
      <w:r w:rsidR="008162DB">
        <w:rPr>
          <w:rFonts w:ascii="PRK P Chongbong" w:eastAsia="PRK P Chongbong" w:hAnsi="PRK P Chongbong" w:hint="eastAsia"/>
          <w:lang w:eastAsia="zh-TW"/>
        </w:rPr>
        <w:t xml:space="preserve">: </w:t>
      </w:r>
      <w:r w:rsidR="00C37202">
        <w:rPr>
          <w:rFonts w:ascii="PRK P Chongbong" w:eastAsia="PRK P Chongbong" w:hAnsi="PRK P Chongbong" w:hint="eastAsia"/>
          <w:lang w:eastAsia="zh-TW"/>
        </w:rPr>
        <w:t>파일을 모두 선택하고 zip형식으로 압축파일을 생성한다.</w:t>
      </w:r>
    </w:p>
    <w:p w:rsidR="00C37202" w:rsidRPr="00C37202" w:rsidRDefault="00C37202" w:rsidP="008162DB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 xml:space="preserve">주의할점은 patchfiles.xml에 포함된 </w:t>
      </w:r>
      <w:r w:rsidR="00E54878">
        <w:rPr>
          <w:rFonts w:ascii="PRK P Chongbong" w:eastAsia="PRK P Chongbong" w:hAnsi="PRK P Chongbong" w:hint="eastAsia"/>
          <w:lang w:eastAsia="zh-TW"/>
        </w:rPr>
        <w:t>파일들이</w:t>
      </w:r>
      <w:r>
        <w:rPr>
          <w:rFonts w:ascii="PRK P Chongbong" w:eastAsia="PRK P Chongbong" w:hAnsi="PRK P Chongbong" w:hint="eastAsia"/>
          <w:lang w:eastAsia="zh-TW"/>
        </w:rPr>
        <w:t xml:space="preserve"> 하나도 빠지면 </w:t>
      </w:r>
      <w:r w:rsidR="00E54878">
        <w:rPr>
          <w:rFonts w:ascii="PRK P Chongbong" w:eastAsia="PRK P Chongbong" w:hAnsi="PRK P Chongbong" w:hint="eastAsia"/>
          <w:lang w:eastAsia="zh-TW"/>
        </w:rPr>
        <w:t>안된다</w:t>
      </w:r>
      <w:r>
        <w:rPr>
          <w:rFonts w:ascii="PRK P Chongbong" w:eastAsia="PRK P Chongbong" w:hAnsi="PRK P Chongbong" w:hint="eastAsia"/>
          <w:lang w:eastAsia="zh-TW"/>
        </w:rPr>
        <w:t>.</w:t>
      </w:r>
    </w:p>
    <w:p w:rsidR="00C37202" w:rsidRDefault="00C37202" w:rsidP="008162DB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noProof/>
          <w:lang w:eastAsia="zh-CN"/>
        </w:rPr>
        <w:lastRenderedPageBreak/>
        <w:drawing>
          <wp:inline distT="0" distB="0" distL="0" distR="0" wp14:anchorId="3DC9FE4E" wp14:editId="3E10DA97">
            <wp:extent cx="3933825" cy="3714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2DB" w:rsidRDefault="008162DB" w:rsidP="009F6C8D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</w:p>
    <w:p w:rsidR="00C37202" w:rsidRDefault="00C37202" w:rsidP="00C37202">
      <w:pPr>
        <w:pStyle w:val="ListParagraph"/>
        <w:numPr>
          <w:ilvl w:val="0"/>
          <w:numId w:val="21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 xml:space="preserve">관리페지에 </w:t>
      </w:r>
      <w:r>
        <w:rPr>
          <w:rFonts w:ascii="PRK P Chongbong" w:eastAsia="PRK P Chongbong" w:hAnsi="PRK P Chongbong"/>
          <w:lang w:eastAsia="zh-TW"/>
        </w:rPr>
        <w:t>Z</w:t>
      </w:r>
      <w:r>
        <w:rPr>
          <w:rFonts w:ascii="PRK P Chongbong" w:eastAsia="PRK P Chongbong" w:hAnsi="PRK P Chongbong" w:hint="eastAsia"/>
          <w:lang w:eastAsia="zh-TW"/>
        </w:rPr>
        <w:t>ip파일을 올린다.</w:t>
      </w:r>
    </w:p>
    <w:p w:rsidR="00C37202" w:rsidRDefault="00C37202" w:rsidP="00C37202">
      <w:pPr>
        <w:pStyle w:val="ListParagraph"/>
        <w:ind w:left="1068"/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관리페지의</w:t>
      </w:r>
      <w:r>
        <w:rPr>
          <w:rFonts w:ascii="PRK P Chongbong" w:eastAsia="PRK P Chongbong" w:hAnsi="PRK P Chongbong" w:hint="eastAsia"/>
          <w:lang w:eastAsia="zh-CN"/>
        </w:rPr>
        <w:t xml:space="preserve"> </w:t>
      </w:r>
      <w:r>
        <w:rPr>
          <w:rFonts w:ascii="PRK P Chongbong" w:eastAsia="宋体" w:hAnsi="PRK P Chongbong" w:hint="eastAsia"/>
          <w:lang w:eastAsia="zh-CN"/>
        </w:rPr>
        <w:t>客户端管理</w:t>
      </w:r>
      <w:r>
        <w:rPr>
          <w:rFonts w:ascii="PRK P Chongbong" w:eastAsia="宋体" w:hAnsi="PRK P Chongbong" w:hint="eastAsia"/>
          <w:lang w:eastAsia="zh-CN"/>
        </w:rPr>
        <w:t xml:space="preserve"> -&gt; </w:t>
      </w:r>
      <w:r>
        <w:rPr>
          <w:rFonts w:ascii="PRK P Chongbong" w:eastAsia="宋体" w:hAnsi="PRK P Chongbong" w:hint="eastAsia"/>
          <w:lang w:eastAsia="zh-CN"/>
        </w:rPr>
        <w:t>新增</w:t>
      </w:r>
      <w:r>
        <w:rPr>
          <w:rFonts w:ascii="PRK P Chongbong" w:eastAsia="宋体" w:hAnsi="PRK P Chongbong" w:hint="eastAsia"/>
          <w:lang w:eastAsia="zh-CN"/>
        </w:rPr>
        <w:t>patch</w:t>
      </w:r>
      <w:r>
        <w:rPr>
          <w:rFonts w:ascii="PRK P Chongbong" w:eastAsia="PRK P Chongbong" w:hAnsi="PRK P Chongbong" w:hint="eastAsia"/>
          <w:lang w:eastAsia="zh-TW"/>
        </w:rPr>
        <w:t>페지에서 판본코드, 판본번호를 입력하고 patch파일을 선택한다음 제출한다.</w:t>
      </w:r>
    </w:p>
    <w:p w:rsidR="00D4395C" w:rsidRPr="00C37202" w:rsidRDefault="00D4395C" w:rsidP="00C37202">
      <w:pPr>
        <w:pStyle w:val="ListParagraph"/>
        <w:ind w:left="1068"/>
        <w:jc w:val="both"/>
        <w:rPr>
          <w:rFonts w:ascii="PRK P Chongbong" w:eastAsia="Arial Unicode MS" w:hAnsi="PRK P Chongbong" w:hint="eastAsia"/>
          <w:lang w:eastAsia="zh-TW"/>
        </w:rPr>
      </w:pPr>
    </w:p>
    <w:p w:rsidR="00D4395C" w:rsidRPr="00932617" w:rsidRDefault="00D4395C" w:rsidP="00D4395C">
      <w:pPr>
        <w:pStyle w:val="Heading2"/>
        <w:ind w:left="709" w:hangingChars="322" w:hanging="709"/>
        <w:rPr>
          <w:rFonts w:ascii="PRK P Gothic" w:eastAsia="PRK P Gothic" w:hAnsi="PRK P Gothic"/>
          <w:lang w:eastAsia="ko-KR"/>
        </w:rPr>
      </w:pPr>
      <w:bookmarkStart w:id="9" w:name="_Toc372031672"/>
      <w:r>
        <w:rPr>
          <w:rFonts w:ascii="PRK P Gothic" w:eastAsia="PRK P Gothic" w:hAnsi="PRK P Gothic" w:hint="eastAsia"/>
          <w:lang w:eastAsia="zh-TW"/>
        </w:rPr>
        <w:t>말단측</w:t>
      </w:r>
      <w:bookmarkEnd w:id="9"/>
    </w:p>
    <w:p w:rsidR="00D4395C" w:rsidRDefault="00D4395C" w:rsidP="00D4395C">
      <w:pPr>
        <w:pStyle w:val="ListParagraph"/>
        <w:numPr>
          <w:ilvl w:val="0"/>
          <w:numId w:val="22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프로그람기동시에 Web Service를 호출하여 갱신판본을 검사한다.</w:t>
      </w:r>
    </w:p>
    <w:p w:rsidR="00D4395C" w:rsidRDefault="00D4395C" w:rsidP="00D4395C">
      <w:pPr>
        <w:pStyle w:val="ListParagraph"/>
        <w:numPr>
          <w:ilvl w:val="0"/>
          <w:numId w:val="22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 xml:space="preserve">갱신판본이 있으면 zip파일을 실행경로의 </w:t>
      </w:r>
      <w:proofErr w:type="spellStart"/>
      <w:r>
        <w:rPr>
          <w:rFonts w:ascii="PRK P Chongbong" w:eastAsia="PRK P Chongbong" w:hAnsi="PRK P Chongbong" w:hint="eastAsia"/>
          <w:lang w:eastAsia="zh-TW"/>
        </w:rPr>
        <w:t>tmp</w:t>
      </w:r>
      <w:proofErr w:type="spellEnd"/>
      <w:r>
        <w:rPr>
          <w:rFonts w:ascii="PRK P Chongbong" w:eastAsia="PRK P Chongbong" w:hAnsi="PRK P Chongbong" w:hint="eastAsia"/>
          <w:lang w:eastAsia="zh-TW"/>
        </w:rPr>
        <w:t>등록부에 다운로드한다.</w:t>
      </w:r>
    </w:p>
    <w:p w:rsidR="00D4395C" w:rsidRDefault="00D4395C" w:rsidP="00D4395C">
      <w:pPr>
        <w:pStyle w:val="ListParagraph"/>
        <w:numPr>
          <w:ilvl w:val="0"/>
          <w:numId w:val="22"/>
        </w:numPr>
        <w:jc w:val="both"/>
        <w:rPr>
          <w:rFonts w:ascii="PRK P Chongbong" w:eastAsia="PRK P Chongbong" w:hAnsi="PRK P Chongbong" w:hint="eastAsia"/>
          <w:lang w:eastAsia="zh-TW"/>
        </w:rPr>
      </w:pPr>
      <w:r>
        <w:rPr>
          <w:rFonts w:ascii="PRK P Chongbong" w:eastAsia="PRK P Chongbong" w:hAnsi="PRK P Chongbong" w:hint="eastAsia"/>
          <w:lang w:eastAsia="zh-TW"/>
        </w:rPr>
        <w:t>다운로드가 끝나면 ApkPLUpdater.exe를 기동시킨다.</w:t>
      </w:r>
    </w:p>
    <w:p w:rsidR="00D4395C" w:rsidRDefault="00D4395C" w:rsidP="00D4395C">
      <w:pPr>
        <w:pStyle w:val="ListParagraph"/>
        <w:numPr>
          <w:ilvl w:val="0"/>
          <w:numId w:val="22"/>
        </w:numPr>
        <w:jc w:val="both"/>
        <w:rPr>
          <w:rFonts w:ascii="PRK P Chongbong" w:eastAsia="PRK P Chongbong" w:hAnsi="PRK P Chongbong" w:hint="eastAsia"/>
          <w:lang w:eastAsia="zh-TW"/>
        </w:rPr>
      </w:pPr>
      <w:proofErr w:type="spellStart"/>
      <w:r>
        <w:rPr>
          <w:rFonts w:ascii="PRK P Chongbong" w:eastAsia="PRK P Chongbong" w:hAnsi="PRK P Chongbong" w:hint="eastAsia"/>
          <w:lang w:eastAsia="zh-TW"/>
        </w:rPr>
        <w:t>ApkPLUpdater</w:t>
      </w:r>
      <w:proofErr w:type="spellEnd"/>
      <w:r>
        <w:rPr>
          <w:rFonts w:ascii="PRK P Chongbong" w:eastAsia="PRK P Chongbong" w:hAnsi="PRK P Chongbong" w:hint="eastAsia"/>
          <w:lang w:eastAsia="zh-TW"/>
        </w:rPr>
        <w:t>는 zip파일을 풀고 PatchFiles.xml파일을 분석하여 xml에 반영된 매개 파일들을 삭제하고 새 판본으로 교체한다.</w:t>
      </w:r>
    </w:p>
    <w:p w:rsidR="009F708D" w:rsidRDefault="009F708D" w:rsidP="00D4395C">
      <w:pPr>
        <w:pStyle w:val="ListParagraph"/>
        <w:numPr>
          <w:ilvl w:val="0"/>
          <w:numId w:val="22"/>
        </w:numPr>
        <w:jc w:val="both"/>
        <w:rPr>
          <w:rFonts w:ascii="PRK P Chongbong" w:eastAsia="PRK P Chongbong" w:hAnsi="PRK P Chongbong" w:hint="eastAsia"/>
          <w:lang w:eastAsia="zh-TW"/>
        </w:rPr>
      </w:pPr>
      <w:proofErr w:type="spellStart"/>
      <w:r>
        <w:rPr>
          <w:rFonts w:ascii="PRK P Chongbong" w:eastAsia="PRK P Chongbong" w:hAnsi="PRK P Chongbong" w:hint="eastAsia"/>
          <w:lang w:eastAsia="zh-TW"/>
        </w:rPr>
        <w:t>ApkPLUpdater</w:t>
      </w:r>
      <w:proofErr w:type="spellEnd"/>
      <w:r>
        <w:rPr>
          <w:rFonts w:ascii="PRK P Chongbong" w:eastAsia="PRK P Chongbong" w:hAnsi="PRK P Chongbong" w:hint="eastAsia"/>
          <w:lang w:eastAsia="zh-TW"/>
        </w:rPr>
        <w:t xml:space="preserve">는 파일갱신을 다 끝낸 다음 </w:t>
      </w:r>
      <w:proofErr w:type="gramStart"/>
      <w:r>
        <w:rPr>
          <w:rFonts w:ascii="PRK P Chongbong" w:eastAsia="PRK P Chongbong" w:hAnsi="PRK P Chongbong" w:hint="eastAsia"/>
          <w:lang w:eastAsia="zh-TW"/>
        </w:rPr>
        <w:t>기본프로그람</w:t>
      </w:r>
      <w:r w:rsidR="00AC5362">
        <w:rPr>
          <w:rFonts w:ascii="PRK P Chongbong" w:eastAsia="PRK P Chongbong" w:hAnsi="PRK P Chongbong" w:hint="eastAsia"/>
          <w:lang w:eastAsia="zh-TW"/>
        </w:rPr>
        <w:t>(</w:t>
      </w:r>
      <w:proofErr w:type="gramEnd"/>
      <w:r w:rsidR="00AC5362">
        <w:rPr>
          <w:rFonts w:ascii="PRK P Chongbong" w:eastAsia="PRK P Chongbong" w:hAnsi="PRK P Chongbong" w:hint="eastAsia"/>
          <w:lang w:eastAsia="zh-TW"/>
        </w:rPr>
        <w:t>ApkInstaller.exe)</w:t>
      </w:r>
      <w:r>
        <w:rPr>
          <w:rFonts w:ascii="PRK P Chongbong" w:eastAsia="PRK P Chongbong" w:hAnsi="PRK P Chongbong" w:hint="eastAsia"/>
          <w:lang w:eastAsia="zh-TW"/>
        </w:rPr>
        <w:t>을</w:t>
      </w:r>
      <w:bookmarkStart w:id="10" w:name="_GoBack"/>
      <w:bookmarkEnd w:id="10"/>
      <w:r>
        <w:rPr>
          <w:rFonts w:ascii="PRK P Chongbong" w:eastAsia="PRK P Chongbong" w:hAnsi="PRK P Chongbong" w:hint="eastAsia"/>
          <w:lang w:eastAsia="zh-TW"/>
        </w:rPr>
        <w:t xml:space="preserve"> 기동시킨다.</w:t>
      </w:r>
    </w:p>
    <w:p w:rsidR="00C37202" w:rsidRPr="00D4395C" w:rsidRDefault="00C37202" w:rsidP="00D4395C">
      <w:pPr>
        <w:jc w:val="both"/>
        <w:rPr>
          <w:rFonts w:ascii="PRK P Chongbong" w:eastAsia="PRK P Chongbong" w:hAnsi="PRK P Chongbong" w:hint="eastAsia"/>
          <w:lang w:eastAsia="zh-TW"/>
        </w:rPr>
      </w:pPr>
    </w:p>
    <w:sectPr w:rsidR="00C37202" w:rsidRPr="00D4395C" w:rsidSect="00597836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CE8" w:rsidRDefault="00E00CE8">
      <w:r>
        <w:separator/>
      </w:r>
    </w:p>
  </w:endnote>
  <w:endnote w:type="continuationSeparator" w:id="0">
    <w:p w:rsidR="00E00CE8" w:rsidRDefault="00E0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K P Chongbong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청봉">
    <w:altName w:val="KP CheongPong"/>
    <w:charset w:val="88"/>
    <w:family w:val="auto"/>
    <w:pitch w:val="variable"/>
    <w:sig w:usb0="00000000" w:usb1="19DFECFB" w:usb2="00000012" w:usb3="00000000" w:csb0="00180001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KP CheongPong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청봉체">
    <w:altName w:val="KP CheongPong"/>
    <w:charset w:val="88"/>
    <w:family w:val="modern"/>
    <w:pitch w:val="fixed"/>
    <w:sig w:usb0="00000000" w:usb1="19DFECFB" w:usb2="00000012" w:usb3="00000000" w:csb0="001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천리마">
    <w:altName w:val="Droid Sans Fallback"/>
    <w:panose1 w:val="00000000000000000000"/>
    <w:charset w:val="88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RK P Gothic">
    <w:panose1 w:val="00000600050400000000"/>
    <w:charset w:val="81"/>
    <w:family w:val="auto"/>
    <w:pitch w:val="variable"/>
    <w:sig w:usb0="900002AF" w:usb1="19DFECFB" w:usb2="00000012" w:usb3="00000000" w:csb0="0018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32617" w:rsidRPr="0093261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2617" w:rsidRPr="00932617" w:rsidRDefault="00932617" w:rsidP="000F1EBC">
          <w:pPr>
            <w:ind w:right="360"/>
            <w:rPr>
              <w:rFonts w:ascii="PRK P Chongbong" w:eastAsia="PRK P Chongbong" w:hAnsi="PRK P Chongbong"/>
              <w:lang w:eastAsia="ko-KR"/>
            </w:rPr>
          </w:pPr>
          <w:r w:rsidRPr="00932617">
            <w:rPr>
              <w:rFonts w:ascii="PRK P Chongbong" w:eastAsia="PRK P Chongbong" w:hAnsi="PRK P Chongbong" w:hint="eastAsia"/>
              <w:lang w:eastAsia="ko-KR"/>
            </w:rPr>
            <w:t>덕명원과학기술유한공사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2617" w:rsidRPr="00932617" w:rsidRDefault="00932617" w:rsidP="000F1EBC">
          <w:pPr>
            <w:jc w:val="center"/>
            <w:rPr>
              <w:rFonts w:ascii="PRK P Chongbong" w:eastAsia="PRK P Chongbong" w:hAnsi="PRK P Chongbong"/>
            </w:rPr>
          </w:pPr>
          <w:r w:rsidRPr="00932617">
            <w:rPr>
              <w:rFonts w:ascii="PRK P Chongbong" w:eastAsia="PRK P Chongbong" w:hAnsi="PRK P Chongbong" w:hint="eastAsia"/>
              <w:lang w:eastAsia="ko-KR"/>
            </w:rPr>
            <w:t>심양개발기지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932617" w:rsidRPr="00932617" w:rsidRDefault="00932617">
          <w:pPr>
            <w:jc w:val="right"/>
            <w:rPr>
              <w:rFonts w:ascii="PRK P Chongbong" w:eastAsia="PRK P Chongbong" w:hAnsi="PRK P Chongbong"/>
              <w:lang w:eastAsia="ko-KR"/>
            </w:rPr>
          </w:pPr>
          <w:r w:rsidRPr="00932617">
            <w:rPr>
              <w:rStyle w:val="PageNumber"/>
              <w:rFonts w:ascii="PRK P Chongbong" w:eastAsia="PRK P Chongbong" w:hAnsi="PRK P Chongbong" w:hint="eastAsia"/>
              <w:lang w:eastAsia="ko-KR"/>
            </w:rPr>
            <w:t>(</w:t>
          </w:r>
          <w:r w:rsidRPr="00932617">
            <w:rPr>
              <w:rStyle w:val="PageNumber"/>
              <w:rFonts w:ascii="PRK P Chongbong" w:eastAsia="PRK P Chongbong" w:hAnsi="PRK P Chongbong"/>
            </w:rPr>
            <w:fldChar w:fldCharType="begin"/>
          </w:r>
          <w:r w:rsidRPr="00932617">
            <w:rPr>
              <w:rStyle w:val="PageNumber"/>
              <w:rFonts w:ascii="PRK P Chongbong" w:eastAsia="PRK P Chongbong" w:hAnsi="PRK P Chongbong"/>
            </w:rPr>
            <w:instrText xml:space="preserve"> PAGE </w:instrText>
          </w:r>
          <w:r w:rsidRPr="00932617">
            <w:rPr>
              <w:rStyle w:val="PageNumber"/>
              <w:rFonts w:ascii="PRK P Chongbong" w:eastAsia="PRK P Chongbong" w:hAnsi="PRK P Chongbong"/>
            </w:rPr>
            <w:fldChar w:fldCharType="separate"/>
          </w:r>
          <w:r w:rsidR="00AC5362">
            <w:rPr>
              <w:rStyle w:val="PageNumber"/>
              <w:rFonts w:ascii="PRK P Chongbong" w:eastAsia="PRK P Chongbong" w:hAnsi="PRK P Chongbong"/>
              <w:noProof/>
            </w:rPr>
            <w:t>6</w:t>
          </w:r>
          <w:r w:rsidRPr="00932617">
            <w:rPr>
              <w:rStyle w:val="PageNumber"/>
              <w:rFonts w:ascii="PRK P Chongbong" w:eastAsia="PRK P Chongbong" w:hAnsi="PRK P Chongbong"/>
            </w:rPr>
            <w:fldChar w:fldCharType="end"/>
          </w:r>
          <w:r w:rsidRPr="00932617">
            <w:rPr>
              <w:rStyle w:val="PageNumber"/>
              <w:rFonts w:ascii="PRK P Chongbong" w:eastAsia="PRK P Chongbong" w:hAnsi="PRK P Chongbong" w:hint="eastAsia"/>
              <w:lang w:eastAsia="ko-KR"/>
            </w:rPr>
            <w:t>)</w:t>
          </w:r>
        </w:p>
      </w:tc>
    </w:tr>
  </w:tbl>
  <w:p w:rsidR="00932617" w:rsidRDefault="0093261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CE8" w:rsidRDefault="00E00CE8">
      <w:r>
        <w:separator/>
      </w:r>
    </w:p>
  </w:footnote>
  <w:footnote w:type="continuationSeparator" w:id="0">
    <w:p w:rsidR="00E00CE8" w:rsidRDefault="00E00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2617" w:rsidRPr="00932617" w:rsidRDefault="00932617" w:rsidP="00E63DFD">
    <w:pPr>
      <w:pBdr>
        <w:bottom w:val="single" w:sz="6" w:space="1" w:color="auto"/>
      </w:pBdr>
      <w:jc w:val="right"/>
      <w:rPr>
        <w:rFonts w:ascii="PRK P Chongbong" w:eastAsia="PRK P Chongbong" w:hAnsi="PRK P Chongbong"/>
        <w:b/>
        <w:sz w:val="24"/>
        <w:szCs w:val="24"/>
        <w:lang w:eastAsia="ko-KR"/>
      </w:rPr>
    </w:pPr>
  </w:p>
  <w:p w:rsidR="00932617" w:rsidRPr="00932617" w:rsidRDefault="00932617" w:rsidP="00E63DFD">
    <w:pPr>
      <w:pBdr>
        <w:bottom w:val="single" w:sz="6" w:space="1" w:color="auto"/>
      </w:pBdr>
      <w:jc w:val="right"/>
      <w:rPr>
        <w:rFonts w:ascii="PRK P Chongbong" w:eastAsia="PRK P Chongbong" w:hAnsi="PRK P Chongbong"/>
        <w:b/>
        <w:sz w:val="24"/>
        <w:szCs w:val="24"/>
        <w:lang w:eastAsia="ko-KR"/>
      </w:rPr>
    </w:pPr>
  </w:p>
  <w:p w:rsidR="00932617" w:rsidRPr="00932617" w:rsidRDefault="00932617" w:rsidP="00E63DFD">
    <w:pPr>
      <w:pBdr>
        <w:bottom w:val="single" w:sz="6" w:space="1" w:color="auto"/>
      </w:pBdr>
      <w:jc w:val="right"/>
      <w:rPr>
        <w:rFonts w:ascii="PRK P Chongbong" w:eastAsia="PRK P Chongbong" w:hAnsi="PRK P Chongbong"/>
        <w:b/>
        <w:sz w:val="24"/>
        <w:szCs w:val="24"/>
        <w:lang w:eastAsia="ko-KR"/>
      </w:rPr>
    </w:pPr>
    <w:r w:rsidRPr="00932617">
      <w:rPr>
        <w:rFonts w:ascii="PRK P Chongbong" w:eastAsia="PRK P Chongbong" w:hAnsi="PRK P Chongbong"/>
        <w:b/>
        <w:sz w:val="24"/>
        <w:szCs w:val="24"/>
      </w:rPr>
      <w:fldChar w:fldCharType="begin"/>
    </w:r>
    <w:r w:rsidRPr="00932617">
      <w:rPr>
        <w:rFonts w:ascii="PRK P Chongbong" w:eastAsia="PRK P Chongbong" w:hAnsi="PRK P Chongbong"/>
        <w:b/>
        <w:sz w:val="24"/>
        <w:szCs w:val="24"/>
      </w:rPr>
      <w:instrText xml:space="preserve"> DOCPROPERTY  Keywords  \* MERGEFORMAT </w:instrText>
    </w:r>
    <w:r w:rsidRPr="00932617">
      <w:rPr>
        <w:rFonts w:ascii="PRK P Chongbong" w:eastAsia="PRK P Chongbong" w:hAnsi="PRK P Chongbong"/>
        <w:b/>
        <w:sz w:val="24"/>
        <w:szCs w:val="24"/>
      </w:rPr>
      <w:fldChar w:fldCharType="separate"/>
    </w:r>
    <w:proofErr w:type="spellStart"/>
    <w:r w:rsidRPr="00932617">
      <w:rPr>
        <w:rFonts w:ascii="PRK P Chongbong" w:eastAsia="PRK P Chongbong" w:hAnsi="PRK P Chongbong" w:hint="eastAsia"/>
        <w:b/>
        <w:sz w:val="24"/>
        <w:szCs w:val="24"/>
      </w:rPr>
      <w:t>문서식별자</w:t>
    </w:r>
    <w:proofErr w:type="spellEnd"/>
    <w:r w:rsidRPr="00932617">
      <w:rPr>
        <w:rFonts w:ascii="PRK P Chongbong" w:eastAsia="PRK P Chongbong" w:hAnsi="PRK P Chongbong"/>
        <w:b/>
        <w:sz w:val="24"/>
        <w:szCs w:val="24"/>
      </w:rPr>
      <w:fldChar w:fldCharType="end"/>
    </w:r>
  </w:p>
  <w:p w:rsidR="00932617" w:rsidRDefault="00932617">
    <w:pPr>
      <w:pBdr>
        <w:bottom w:val="single" w:sz="6" w:space="1" w:color="auto"/>
      </w:pBdr>
      <w:jc w:val="right"/>
      <w:rPr>
        <w:sz w:val="24"/>
        <w:lang w:eastAsia="ko-KR"/>
      </w:rPr>
    </w:pPr>
  </w:p>
  <w:p w:rsidR="00932617" w:rsidRDefault="00932617">
    <w:pPr>
      <w:pStyle w:val="Header"/>
      <w:rPr>
        <w:lang w:eastAsia="ko-KR"/>
      </w:rPr>
    </w:pPr>
  </w:p>
  <w:p w:rsidR="00932617" w:rsidRDefault="00932617">
    <w:pPr>
      <w:pStyle w:val="Header"/>
      <w:rPr>
        <w:lang w:eastAsia="ko-KR"/>
      </w:rPr>
    </w:pPr>
  </w:p>
  <w:p w:rsidR="00932617" w:rsidRDefault="00932617">
    <w:pPr>
      <w:pStyle w:val="Header"/>
      <w:rPr>
        <w:lang w:eastAsia="ko-K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78"/>
      <w:gridCol w:w="3780"/>
    </w:tblGrid>
    <w:tr w:rsidR="00932617">
      <w:tc>
        <w:tcPr>
          <w:tcW w:w="5778" w:type="dxa"/>
        </w:tcPr>
        <w:p w:rsidR="002B5FC6" w:rsidRPr="00932617" w:rsidRDefault="002B5FC6">
          <w:pPr>
            <w:rPr>
              <w:rFonts w:ascii="PRK P Chongbong" w:eastAsia="PRK P Chongbong" w:hAnsi="PRK P Chongbong"/>
              <w:lang w:eastAsia="ko-KR"/>
            </w:rPr>
          </w:pPr>
          <w:r>
            <w:rPr>
              <w:rFonts w:ascii="PRK P Chongbong" w:eastAsia="PRK P Chongbong" w:hAnsi="PRK P Chongbong" w:hint="eastAsia"/>
              <w:lang w:eastAsia="ko-KR"/>
            </w:rPr>
            <w:t>그림파일이름 정의서</w:t>
          </w:r>
        </w:p>
      </w:tc>
      <w:tc>
        <w:tcPr>
          <w:tcW w:w="3780" w:type="dxa"/>
        </w:tcPr>
        <w:p w:rsidR="00932617" w:rsidRPr="00932617" w:rsidRDefault="00932617" w:rsidP="00051D3A">
          <w:pPr>
            <w:tabs>
              <w:tab w:val="left" w:pos="1135"/>
            </w:tabs>
            <w:spacing w:before="40"/>
            <w:ind w:right="68"/>
            <w:jc w:val="right"/>
            <w:rPr>
              <w:rFonts w:ascii="PRK P Chongbong" w:eastAsia="PRK P Chongbong" w:hAnsi="PRK P Chongbong"/>
              <w:lang w:eastAsia="ko-KR"/>
            </w:rPr>
          </w:pPr>
          <w:r w:rsidRPr="00932617">
            <w:rPr>
              <w:rFonts w:ascii="PRK P Chongbong" w:eastAsia="PRK P Chongbong" w:hAnsi="PRK P Chongbong"/>
              <w:lang w:eastAsia="zh-CN"/>
            </w:rPr>
            <w:t>&lt;</w:t>
          </w:r>
          <w:r w:rsidR="00051D3A">
            <w:rPr>
              <w:rFonts w:ascii="PRK P Chongbong" w:eastAsia="宋体" w:hAnsi="PRK P Chongbong" w:hint="eastAsia"/>
              <w:lang w:eastAsia="zh-CN"/>
            </w:rPr>
            <w:t>安卓软件批量安装系统</w:t>
          </w:r>
          <w:r w:rsidR="00051D3A" w:rsidRPr="00932617">
            <w:rPr>
              <w:rFonts w:ascii="PRK P Chongbong" w:eastAsia="PRK P Chongbong" w:hAnsi="PRK P Chongbong"/>
              <w:lang w:eastAsia="zh-CN"/>
            </w:rPr>
            <w:t xml:space="preserve"> </w:t>
          </w:r>
          <w:r w:rsidRPr="00932617">
            <w:rPr>
              <w:rFonts w:ascii="PRK P Chongbong" w:eastAsia="PRK P Chongbong" w:hAnsi="PRK P Chongbong"/>
              <w:lang w:eastAsia="zh-CN"/>
            </w:rPr>
            <w:t>&gt;</w:t>
          </w:r>
        </w:p>
      </w:tc>
    </w:tr>
  </w:tbl>
  <w:p w:rsidR="00932617" w:rsidRDefault="00932617">
    <w:pPr>
      <w:pStyle w:val="Header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7AE2C6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848468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0786F45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D4065C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5D21CD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B16945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21CDC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5AC885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C9483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3447C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B"/>
    <w:multiLevelType w:val="multilevel"/>
    <w:tmpl w:val="EE8AE68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>
    <w:nsid w:val="03A17337"/>
    <w:multiLevelType w:val="hybridMultilevel"/>
    <w:tmpl w:val="57FCCB42"/>
    <w:lvl w:ilvl="0" w:tplc="B206016E">
      <w:start w:val="1"/>
      <w:numFmt w:val="decimal"/>
      <w:lvlText w:val="%1."/>
      <w:lvlJc w:val="left"/>
      <w:pPr>
        <w:ind w:left="1068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082D4BA4"/>
    <w:multiLevelType w:val="hybridMultilevel"/>
    <w:tmpl w:val="873C8126"/>
    <w:lvl w:ilvl="0" w:tplc="21CAB710">
      <w:start w:val="2"/>
      <w:numFmt w:val="bullet"/>
      <w:lvlText w:val="-"/>
      <w:lvlJc w:val="left"/>
      <w:pPr>
        <w:ind w:left="1080" w:hanging="360"/>
      </w:pPr>
      <w:rPr>
        <w:rFonts w:ascii="PRK P Chongbong" w:eastAsia="PRK P Chongbong" w:hAnsi="PRK P Chongbong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4534166"/>
    <w:multiLevelType w:val="hybridMultilevel"/>
    <w:tmpl w:val="339E91E2"/>
    <w:lvl w:ilvl="0" w:tplc="1518B00C">
      <w:start w:val="1"/>
      <w:numFmt w:val="decimal"/>
      <w:lvlText w:val="%1."/>
      <w:lvlJc w:val="left"/>
      <w:pPr>
        <w:ind w:left="1068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27B50541"/>
    <w:multiLevelType w:val="hybridMultilevel"/>
    <w:tmpl w:val="8226741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5">
    <w:nsid w:val="66675B95"/>
    <w:multiLevelType w:val="hybridMultilevel"/>
    <w:tmpl w:val="42D0BC58"/>
    <w:lvl w:ilvl="0" w:tplc="9BACC034">
      <w:start w:val="2012"/>
      <w:numFmt w:val="bullet"/>
      <w:lvlText w:val=""/>
      <w:lvlJc w:val="left"/>
      <w:pPr>
        <w:ind w:left="1080" w:hanging="360"/>
      </w:pPr>
      <w:rPr>
        <w:rFonts w:ascii="Wingdings" w:eastAsia="청봉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>
    <w:nsid w:val="7A3F17FD"/>
    <w:multiLevelType w:val="hybridMultilevel"/>
    <w:tmpl w:val="F8C08720"/>
    <w:lvl w:ilvl="0" w:tplc="B55C0AC8">
      <w:start w:val="2"/>
      <w:numFmt w:val="bullet"/>
      <w:lvlText w:val="-"/>
      <w:lvlJc w:val="left"/>
      <w:pPr>
        <w:ind w:left="1080" w:hanging="360"/>
      </w:pPr>
      <w:rPr>
        <w:rFonts w:ascii="PRK P Chongbong" w:eastAsia="PRK P Chongbong" w:hAnsi="PRK P Chongbong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15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6"/>
  </w:num>
  <w:num w:numId="20">
    <w:abstractNumId w:val="12"/>
  </w:num>
  <w:num w:numId="21">
    <w:abstractNumId w:val="11"/>
  </w:num>
  <w:num w:numId="22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7E5"/>
    <w:rsid w:val="00001574"/>
    <w:rsid w:val="00003240"/>
    <w:rsid w:val="00006D83"/>
    <w:rsid w:val="0001223E"/>
    <w:rsid w:val="00013D19"/>
    <w:rsid w:val="00021CC6"/>
    <w:rsid w:val="00022118"/>
    <w:rsid w:val="0002583A"/>
    <w:rsid w:val="00035FCF"/>
    <w:rsid w:val="000361F7"/>
    <w:rsid w:val="00044732"/>
    <w:rsid w:val="00044BDA"/>
    <w:rsid w:val="00051D3A"/>
    <w:rsid w:val="00052419"/>
    <w:rsid w:val="00062BAE"/>
    <w:rsid w:val="00082822"/>
    <w:rsid w:val="00083C51"/>
    <w:rsid w:val="0008556B"/>
    <w:rsid w:val="00086F9B"/>
    <w:rsid w:val="000920B0"/>
    <w:rsid w:val="000A3500"/>
    <w:rsid w:val="000A43EA"/>
    <w:rsid w:val="000A6964"/>
    <w:rsid w:val="000A6E4D"/>
    <w:rsid w:val="000B41F9"/>
    <w:rsid w:val="000C5340"/>
    <w:rsid w:val="000C737B"/>
    <w:rsid w:val="000D55E2"/>
    <w:rsid w:val="000D6361"/>
    <w:rsid w:val="000E2253"/>
    <w:rsid w:val="000E2F90"/>
    <w:rsid w:val="000E4012"/>
    <w:rsid w:val="000F1EBC"/>
    <w:rsid w:val="000F2DEB"/>
    <w:rsid w:val="000F54B3"/>
    <w:rsid w:val="000F6408"/>
    <w:rsid w:val="000F70C2"/>
    <w:rsid w:val="000F7349"/>
    <w:rsid w:val="001016F5"/>
    <w:rsid w:val="00102653"/>
    <w:rsid w:val="001035B2"/>
    <w:rsid w:val="00103A18"/>
    <w:rsid w:val="0011000E"/>
    <w:rsid w:val="00110104"/>
    <w:rsid w:val="00110B01"/>
    <w:rsid w:val="00111A3B"/>
    <w:rsid w:val="00112AD3"/>
    <w:rsid w:val="00112B75"/>
    <w:rsid w:val="001149E3"/>
    <w:rsid w:val="001210C7"/>
    <w:rsid w:val="001214E1"/>
    <w:rsid w:val="0012203D"/>
    <w:rsid w:val="001232DF"/>
    <w:rsid w:val="00123445"/>
    <w:rsid w:val="00123506"/>
    <w:rsid w:val="00127B24"/>
    <w:rsid w:val="00136A77"/>
    <w:rsid w:val="00136B78"/>
    <w:rsid w:val="0014148E"/>
    <w:rsid w:val="00141A59"/>
    <w:rsid w:val="001422A7"/>
    <w:rsid w:val="00145FF7"/>
    <w:rsid w:val="00152A09"/>
    <w:rsid w:val="00153447"/>
    <w:rsid w:val="00153BE6"/>
    <w:rsid w:val="00160E76"/>
    <w:rsid w:val="0016122F"/>
    <w:rsid w:val="00161D7F"/>
    <w:rsid w:val="001679CA"/>
    <w:rsid w:val="00171A00"/>
    <w:rsid w:val="00172F58"/>
    <w:rsid w:val="00174952"/>
    <w:rsid w:val="00176988"/>
    <w:rsid w:val="0018142E"/>
    <w:rsid w:val="001861F4"/>
    <w:rsid w:val="0018783F"/>
    <w:rsid w:val="00193839"/>
    <w:rsid w:val="001954C3"/>
    <w:rsid w:val="00195E16"/>
    <w:rsid w:val="001A34B8"/>
    <w:rsid w:val="001B13CC"/>
    <w:rsid w:val="001B1600"/>
    <w:rsid w:val="001B2830"/>
    <w:rsid w:val="001B617F"/>
    <w:rsid w:val="001C734B"/>
    <w:rsid w:val="001C7847"/>
    <w:rsid w:val="001C7F5E"/>
    <w:rsid w:val="001D065F"/>
    <w:rsid w:val="001D6616"/>
    <w:rsid w:val="001E4879"/>
    <w:rsid w:val="001F3142"/>
    <w:rsid w:val="001F54F7"/>
    <w:rsid w:val="001F5682"/>
    <w:rsid w:val="001F75D1"/>
    <w:rsid w:val="002006CB"/>
    <w:rsid w:val="00202921"/>
    <w:rsid w:val="00203F50"/>
    <w:rsid w:val="00204811"/>
    <w:rsid w:val="002152BD"/>
    <w:rsid w:val="002154CA"/>
    <w:rsid w:val="00220160"/>
    <w:rsid w:val="00224590"/>
    <w:rsid w:val="00224DD6"/>
    <w:rsid w:val="00230C44"/>
    <w:rsid w:val="0023161E"/>
    <w:rsid w:val="00231925"/>
    <w:rsid w:val="002352AE"/>
    <w:rsid w:val="00252886"/>
    <w:rsid w:val="0025306C"/>
    <w:rsid w:val="00271AF3"/>
    <w:rsid w:val="00275E70"/>
    <w:rsid w:val="00280DB2"/>
    <w:rsid w:val="00287F01"/>
    <w:rsid w:val="002909BB"/>
    <w:rsid w:val="00294DAB"/>
    <w:rsid w:val="00295C2E"/>
    <w:rsid w:val="002A2460"/>
    <w:rsid w:val="002A71D8"/>
    <w:rsid w:val="002B124E"/>
    <w:rsid w:val="002B5FC6"/>
    <w:rsid w:val="002C200C"/>
    <w:rsid w:val="002C29BB"/>
    <w:rsid w:val="002C7998"/>
    <w:rsid w:val="002D194D"/>
    <w:rsid w:val="002D49CB"/>
    <w:rsid w:val="002D623F"/>
    <w:rsid w:val="002D6797"/>
    <w:rsid w:val="002D6C6C"/>
    <w:rsid w:val="002D77A5"/>
    <w:rsid w:val="002E0BC5"/>
    <w:rsid w:val="002E18F6"/>
    <w:rsid w:val="002E1E26"/>
    <w:rsid w:val="002E4504"/>
    <w:rsid w:val="002E5A5E"/>
    <w:rsid w:val="002E61AC"/>
    <w:rsid w:val="002F4AD7"/>
    <w:rsid w:val="002F61F6"/>
    <w:rsid w:val="002F702E"/>
    <w:rsid w:val="00302FDA"/>
    <w:rsid w:val="00305F23"/>
    <w:rsid w:val="00307DDE"/>
    <w:rsid w:val="0031276A"/>
    <w:rsid w:val="00312B24"/>
    <w:rsid w:val="0032105A"/>
    <w:rsid w:val="003216C1"/>
    <w:rsid w:val="00322E1B"/>
    <w:rsid w:val="0032621E"/>
    <w:rsid w:val="003300B0"/>
    <w:rsid w:val="0033033C"/>
    <w:rsid w:val="003324D0"/>
    <w:rsid w:val="00333388"/>
    <w:rsid w:val="00334852"/>
    <w:rsid w:val="00335C48"/>
    <w:rsid w:val="003379E9"/>
    <w:rsid w:val="0034078E"/>
    <w:rsid w:val="00344569"/>
    <w:rsid w:val="0034668F"/>
    <w:rsid w:val="00350218"/>
    <w:rsid w:val="00355815"/>
    <w:rsid w:val="0035674C"/>
    <w:rsid w:val="00361694"/>
    <w:rsid w:val="00363903"/>
    <w:rsid w:val="00376A60"/>
    <w:rsid w:val="00376E05"/>
    <w:rsid w:val="003773BC"/>
    <w:rsid w:val="00382789"/>
    <w:rsid w:val="0038592E"/>
    <w:rsid w:val="00385A8E"/>
    <w:rsid w:val="00386E59"/>
    <w:rsid w:val="00386F88"/>
    <w:rsid w:val="00391FEE"/>
    <w:rsid w:val="00392904"/>
    <w:rsid w:val="00393A67"/>
    <w:rsid w:val="003A2EF4"/>
    <w:rsid w:val="003A6D90"/>
    <w:rsid w:val="003B1993"/>
    <w:rsid w:val="003B523B"/>
    <w:rsid w:val="003B6EE3"/>
    <w:rsid w:val="003C0A76"/>
    <w:rsid w:val="003C2CAF"/>
    <w:rsid w:val="003C3B21"/>
    <w:rsid w:val="003C64D4"/>
    <w:rsid w:val="003C656C"/>
    <w:rsid w:val="003D287C"/>
    <w:rsid w:val="003E0744"/>
    <w:rsid w:val="003E21FF"/>
    <w:rsid w:val="003E337E"/>
    <w:rsid w:val="003E3A7C"/>
    <w:rsid w:val="003F0BD3"/>
    <w:rsid w:val="003F1BBD"/>
    <w:rsid w:val="003F2A89"/>
    <w:rsid w:val="003F329D"/>
    <w:rsid w:val="00402B5B"/>
    <w:rsid w:val="004045EB"/>
    <w:rsid w:val="00413A0B"/>
    <w:rsid w:val="0042247E"/>
    <w:rsid w:val="00423231"/>
    <w:rsid w:val="0042447A"/>
    <w:rsid w:val="004267CE"/>
    <w:rsid w:val="00426E3A"/>
    <w:rsid w:val="00427E4A"/>
    <w:rsid w:val="00432A41"/>
    <w:rsid w:val="00437BFF"/>
    <w:rsid w:val="00441A59"/>
    <w:rsid w:val="00444E38"/>
    <w:rsid w:val="00446D11"/>
    <w:rsid w:val="00447235"/>
    <w:rsid w:val="00451F34"/>
    <w:rsid w:val="0045383F"/>
    <w:rsid w:val="004554E6"/>
    <w:rsid w:val="00456B90"/>
    <w:rsid w:val="00466DAF"/>
    <w:rsid w:val="00470666"/>
    <w:rsid w:val="004739FC"/>
    <w:rsid w:val="0048642A"/>
    <w:rsid w:val="004B09A2"/>
    <w:rsid w:val="004B1607"/>
    <w:rsid w:val="004B1EBB"/>
    <w:rsid w:val="004B4E4E"/>
    <w:rsid w:val="004C217C"/>
    <w:rsid w:val="004C30C8"/>
    <w:rsid w:val="004C4213"/>
    <w:rsid w:val="004C5A9B"/>
    <w:rsid w:val="004C699F"/>
    <w:rsid w:val="004D04A2"/>
    <w:rsid w:val="004D085F"/>
    <w:rsid w:val="004D33F7"/>
    <w:rsid w:val="004D452D"/>
    <w:rsid w:val="004D4ED2"/>
    <w:rsid w:val="004E0B55"/>
    <w:rsid w:val="004E1A53"/>
    <w:rsid w:val="004E2D0E"/>
    <w:rsid w:val="004E384A"/>
    <w:rsid w:val="004E39AF"/>
    <w:rsid w:val="004E46B1"/>
    <w:rsid w:val="004E6FC7"/>
    <w:rsid w:val="004E705F"/>
    <w:rsid w:val="004F408A"/>
    <w:rsid w:val="004F7F23"/>
    <w:rsid w:val="005135D8"/>
    <w:rsid w:val="00514758"/>
    <w:rsid w:val="00515010"/>
    <w:rsid w:val="00520E70"/>
    <w:rsid w:val="00523712"/>
    <w:rsid w:val="00523E22"/>
    <w:rsid w:val="00531CD1"/>
    <w:rsid w:val="0054115A"/>
    <w:rsid w:val="005413EB"/>
    <w:rsid w:val="00547505"/>
    <w:rsid w:val="00551DFF"/>
    <w:rsid w:val="005527D8"/>
    <w:rsid w:val="00552C5F"/>
    <w:rsid w:val="005549F4"/>
    <w:rsid w:val="00557B3E"/>
    <w:rsid w:val="00562714"/>
    <w:rsid w:val="00565FD8"/>
    <w:rsid w:val="00567552"/>
    <w:rsid w:val="005707D0"/>
    <w:rsid w:val="0057089C"/>
    <w:rsid w:val="005755AE"/>
    <w:rsid w:val="00581BBB"/>
    <w:rsid w:val="005826AB"/>
    <w:rsid w:val="005862DD"/>
    <w:rsid w:val="00590250"/>
    <w:rsid w:val="005914A2"/>
    <w:rsid w:val="0059175F"/>
    <w:rsid w:val="005931BE"/>
    <w:rsid w:val="0059468C"/>
    <w:rsid w:val="0059653C"/>
    <w:rsid w:val="00597836"/>
    <w:rsid w:val="005A0461"/>
    <w:rsid w:val="005A3B7A"/>
    <w:rsid w:val="005B7923"/>
    <w:rsid w:val="005C06B9"/>
    <w:rsid w:val="005C08F2"/>
    <w:rsid w:val="005C203D"/>
    <w:rsid w:val="005C6B99"/>
    <w:rsid w:val="005C711E"/>
    <w:rsid w:val="005D4B73"/>
    <w:rsid w:val="005D588C"/>
    <w:rsid w:val="005D62F1"/>
    <w:rsid w:val="005D64BC"/>
    <w:rsid w:val="005E10D3"/>
    <w:rsid w:val="005E4F06"/>
    <w:rsid w:val="005E4F68"/>
    <w:rsid w:val="005E51BC"/>
    <w:rsid w:val="005F0945"/>
    <w:rsid w:val="005F1596"/>
    <w:rsid w:val="005F1A06"/>
    <w:rsid w:val="005F4AE2"/>
    <w:rsid w:val="005F65EA"/>
    <w:rsid w:val="005F7D1D"/>
    <w:rsid w:val="00605D7F"/>
    <w:rsid w:val="00613DE0"/>
    <w:rsid w:val="00616915"/>
    <w:rsid w:val="00617C14"/>
    <w:rsid w:val="00617E2F"/>
    <w:rsid w:val="00624D3E"/>
    <w:rsid w:val="00626964"/>
    <w:rsid w:val="00626D9C"/>
    <w:rsid w:val="006310D7"/>
    <w:rsid w:val="006325D0"/>
    <w:rsid w:val="006367CE"/>
    <w:rsid w:val="006373C4"/>
    <w:rsid w:val="00645152"/>
    <w:rsid w:val="0065307C"/>
    <w:rsid w:val="00653539"/>
    <w:rsid w:val="00656F8F"/>
    <w:rsid w:val="006608EF"/>
    <w:rsid w:val="0066122B"/>
    <w:rsid w:val="006635DB"/>
    <w:rsid w:val="00667523"/>
    <w:rsid w:val="00670040"/>
    <w:rsid w:val="00675215"/>
    <w:rsid w:val="00682196"/>
    <w:rsid w:val="00683B68"/>
    <w:rsid w:val="006861A5"/>
    <w:rsid w:val="00690A53"/>
    <w:rsid w:val="0069632C"/>
    <w:rsid w:val="006963C0"/>
    <w:rsid w:val="00697967"/>
    <w:rsid w:val="006A2D0E"/>
    <w:rsid w:val="006A4D11"/>
    <w:rsid w:val="006A77DA"/>
    <w:rsid w:val="006B144A"/>
    <w:rsid w:val="006B1A75"/>
    <w:rsid w:val="006B47BA"/>
    <w:rsid w:val="006C041F"/>
    <w:rsid w:val="006C1F14"/>
    <w:rsid w:val="006C3CC7"/>
    <w:rsid w:val="006C68CD"/>
    <w:rsid w:val="006D069E"/>
    <w:rsid w:val="006D7F6A"/>
    <w:rsid w:val="006E2BF7"/>
    <w:rsid w:val="006E3A54"/>
    <w:rsid w:val="006E49C5"/>
    <w:rsid w:val="006F3365"/>
    <w:rsid w:val="006F4DF0"/>
    <w:rsid w:val="006F7C5F"/>
    <w:rsid w:val="007015C9"/>
    <w:rsid w:val="00703805"/>
    <w:rsid w:val="00705A19"/>
    <w:rsid w:val="00706F48"/>
    <w:rsid w:val="007079AB"/>
    <w:rsid w:val="00707E94"/>
    <w:rsid w:val="00710C33"/>
    <w:rsid w:val="00714565"/>
    <w:rsid w:val="007152DB"/>
    <w:rsid w:val="00717519"/>
    <w:rsid w:val="00722B52"/>
    <w:rsid w:val="0072433B"/>
    <w:rsid w:val="0072529B"/>
    <w:rsid w:val="007265DC"/>
    <w:rsid w:val="007342A5"/>
    <w:rsid w:val="00740B00"/>
    <w:rsid w:val="00743547"/>
    <w:rsid w:val="00743A5B"/>
    <w:rsid w:val="007456EF"/>
    <w:rsid w:val="00746A1F"/>
    <w:rsid w:val="007505A9"/>
    <w:rsid w:val="007517F5"/>
    <w:rsid w:val="0075500D"/>
    <w:rsid w:val="007574CB"/>
    <w:rsid w:val="00764190"/>
    <w:rsid w:val="007651B9"/>
    <w:rsid w:val="00773227"/>
    <w:rsid w:val="00775FE8"/>
    <w:rsid w:val="00776A0A"/>
    <w:rsid w:val="00786152"/>
    <w:rsid w:val="00786F2F"/>
    <w:rsid w:val="00796BBD"/>
    <w:rsid w:val="0079737F"/>
    <w:rsid w:val="007A5BE0"/>
    <w:rsid w:val="007A6F54"/>
    <w:rsid w:val="007B3C00"/>
    <w:rsid w:val="007C023C"/>
    <w:rsid w:val="007C09ED"/>
    <w:rsid w:val="007C49EC"/>
    <w:rsid w:val="007C7C62"/>
    <w:rsid w:val="007D4039"/>
    <w:rsid w:val="007D4C03"/>
    <w:rsid w:val="007D5E36"/>
    <w:rsid w:val="007E3AA5"/>
    <w:rsid w:val="007E5FB4"/>
    <w:rsid w:val="007F0002"/>
    <w:rsid w:val="007F4FDA"/>
    <w:rsid w:val="008005AA"/>
    <w:rsid w:val="0080103E"/>
    <w:rsid w:val="008058B2"/>
    <w:rsid w:val="008114F7"/>
    <w:rsid w:val="00811752"/>
    <w:rsid w:val="008162DB"/>
    <w:rsid w:val="00816C14"/>
    <w:rsid w:val="00820AC3"/>
    <w:rsid w:val="0082308B"/>
    <w:rsid w:val="00823709"/>
    <w:rsid w:val="0082620D"/>
    <w:rsid w:val="008268F7"/>
    <w:rsid w:val="00830F8A"/>
    <w:rsid w:val="00831FB8"/>
    <w:rsid w:val="008325B6"/>
    <w:rsid w:val="00833A10"/>
    <w:rsid w:val="00835990"/>
    <w:rsid w:val="0083741D"/>
    <w:rsid w:val="00840249"/>
    <w:rsid w:val="008418DA"/>
    <w:rsid w:val="00842EE1"/>
    <w:rsid w:val="00847FC4"/>
    <w:rsid w:val="008521B8"/>
    <w:rsid w:val="00853409"/>
    <w:rsid w:val="00856856"/>
    <w:rsid w:val="00863760"/>
    <w:rsid w:val="00864683"/>
    <w:rsid w:val="008736A0"/>
    <w:rsid w:val="008745B7"/>
    <w:rsid w:val="00876BD1"/>
    <w:rsid w:val="008802D9"/>
    <w:rsid w:val="008816F7"/>
    <w:rsid w:val="008B2A46"/>
    <w:rsid w:val="008C0865"/>
    <w:rsid w:val="008C3E7F"/>
    <w:rsid w:val="008D43FF"/>
    <w:rsid w:val="008E3DEF"/>
    <w:rsid w:val="008E63AF"/>
    <w:rsid w:val="008E7F85"/>
    <w:rsid w:val="008F0BDE"/>
    <w:rsid w:val="009068F6"/>
    <w:rsid w:val="00906EF6"/>
    <w:rsid w:val="00907675"/>
    <w:rsid w:val="00912E35"/>
    <w:rsid w:val="00915919"/>
    <w:rsid w:val="00920C2B"/>
    <w:rsid w:val="00932617"/>
    <w:rsid w:val="00936420"/>
    <w:rsid w:val="00940A0D"/>
    <w:rsid w:val="00943630"/>
    <w:rsid w:val="00945F72"/>
    <w:rsid w:val="009507EB"/>
    <w:rsid w:val="00951390"/>
    <w:rsid w:val="00952C90"/>
    <w:rsid w:val="0095526D"/>
    <w:rsid w:val="009607D1"/>
    <w:rsid w:val="00961AE9"/>
    <w:rsid w:val="009675E6"/>
    <w:rsid w:val="009832B2"/>
    <w:rsid w:val="00986C3D"/>
    <w:rsid w:val="00990A3C"/>
    <w:rsid w:val="0099378A"/>
    <w:rsid w:val="009A206F"/>
    <w:rsid w:val="009A3362"/>
    <w:rsid w:val="009A3CC8"/>
    <w:rsid w:val="009B3BC8"/>
    <w:rsid w:val="009C0A13"/>
    <w:rsid w:val="009C1B7F"/>
    <w:rsid w:val="009C21CA"/>
    <w:rsid w:val="009C6015"/>
    <w:rsid w:val="009C7036"/>
    <w:rsid w:val="009D02F8"/>
    <w:rsid w:val="009D1BC8"/>
    <w:rsid w:val="009D2A8B"/>
    <w:rsid w:val="009D3879"/>
    <w:rsid w:val="009D4573"/>
    <w:rsid w:val="009E0DE7"/>
    <w:rsid w:val="009E779F"/>
    <w:rsid w:val="009F2CA2"/>
    <w:rsid w:val="009F4BE2"/>
    <w:rsid w:val="009F6A14"/>
    <w:rsid w:val="009F6C8D"/>
    <w:rsid w:val="009F708D"/>
    <w:rsid w:val="00A0562A"/>
    <w:rsid w:val="00A06EC8"/>
    <w:rsid w:val="00A12483"/>
    <w:rsid w:val="00A13A71"/>
    <w:rsid w:val="00A14F95"/>
    <w:rsid w:val="00A15645"/>
    <w:rsid w:val="00A1648F"/>
    <w:rsid w:val="00A16CC6"/>
    <w:rsid w:val="00A17CC9"/>
    <w:rsid w:val="00A23312"/>
    <w:rsid w:val="00A23DF0"/>
    <w:rsid w:val="00A25C12"/>
    <w:rsid w:val="00A26F11"/>
    <w:rsid w:val="00A27FB9"/>
    <w:rsid w:val="00A34D4A"/>
    <w:rsid w:val="00A463D9"/>
    <w:rsid w:val="00A50C55"/>
    <w:rsid w:val="00A51C0D"/>
    <w:rsid w:val="00A5605D"/>
    <w:rsid w:val="00A57091"/>
    <w:rsid w:val="00A60D2E"/>
    <w:rsid w:val="00A66430"/>
    <w:rsid w:val="00A66DE2"/>
    <w:rsid w:val="00A7598E"/>
    <w:rsid w:val="00A76B58"/>
    <w:rsid w:val="00A82949"/>
    <w:rsid w:val="00A8353E"/>
    <w:rsid w:val="00A838E8"/>
    <w:rsid w:val="00A84C94"/>
    <w:rsid w:val="00A85362"/>
    <w:rsid w:val="00A854B8"/>
    <w:rsid w:val="00A915AA"/>
    <w:rsid w:val="00A934A1"/>
    <w:rsid w:val="00A93D60"/>
    <w:rsid w:val="00AA226C"/>
    <w:rsid w:val="00AA5AD3"/>
    <w:rsid w:val="00AB1089"/>
    <w:rsid w:val="00AB13E1"/>
    <w:rsid w:val="00AB6985"/>
    <w:rsid w:val="00AC1142"/>
    <w:rsid w:val="00AC1940"/>
    <w:rsid w:val="00AC3F7D"/>
    <w:rsid w:val="00AC5362"/>
    <w:rsid w:val="00AC57E5"/>
    <w:rsid w:val="00AC5C80"/>
    <w:rsid w:val="00AC75AB"/>
    <w:rsid w:val="00AD1F2E"/>
    <w:rsid w:val="00AD4944"/>
    <w:rsid w:val="00AD6176"/>
    <w:rsid w:val="00AE30B8"/>
    <w:rsid w:val="00AE7BC2"/>
    <w:rsid w:val="00AF27BB"/>
    <w:rsid w:val="00B00124"/>
    <w:rsid w:val="00B01DF9"/>
    <w:rsid w:val="00B01E3D"/>
    <w:rsid w:val="00B04E8C"/>
    <w:rsid w:val="00B077B8"/>
    <w:rsid w:val="00B26B1B"/>
    <w:rsid w:val="00B27291"/>
    <w:rsid w:val="00B303ED"/>
    <w:rsid w:val="00B30FF5"/>
    <w:rsid w:val="00B31046"/>
    <w:rsid w:val="00B32B19"/>
    <w:rsid w:val="00B32D5D"/>
    <w:rsid w:val="00B33ADC"/>
    <w:rsid w:val="00B35281"/>
    <w:rsid w:val="00B357AE"/>
    <w:rsid w:val="00B43C58"/>
    <w:rsid w:val="00B4416F"/>
    <w:rsid w:val="00B44DB5"/>
    <w:rsid w:val="00B466C1"/>
    <w:rsid w:val="00B46F6E"/>
    <w:rsid w:val="00B504B0"/>
    <w:rsid w:val="00B50CB5"/>
    <w:rsid w:val="00B55863"/>
    <w:rsid w:val="00B60032"/>
    <w:rsid w:val="00B608C4"/>
    <w:rsid w:val="00B641D5"/>
    <w:rsid w:val="00B71EAA"/>
    <w:rsid w:val="00B72D44"/>
    <w:rsid w:val="00B752E8"/>
    <w:rsid w:val="00B76301"/>
    <w:rsid w:val="00B9038B"/>
    <w:rsid w:val="00B93E02"/>
    <w:rsid w:val="00BB50C7"/>
    <w:rsid w:val="00BC1872"/>
    <w:rsid w:val="00BC375B"/>
    <w:rsid w:val="00BD6479"/>
    <w:rsid w:val="00BD6C0A"/>
    <w:rsid w:val="00BD7ABF"/>
    <w:rsid w:val="00BE5273"/>
    <w:rsid w:val="00BE69F6"/>
    <w:rsid w:val="00BF1FD8"/>
    <w:rsid w:val="00BF7288"/>
    <w:rsid w:val="00C00B7D"/>
    <w:rsid w:val="00C07263"/>
    <w:rsid w:val="00C12726"/>
    <w:rsid w:val="00C33D79"/>
    <w:rsid w:val="00C37202"/>
    <w:rsid w:val="00C44002"/>
    <w:rsid w:val="00C51AA3"/>
    <w:rsid w:val="00C52625"/>
    <w:rsid w:val="00C55960"/>
    <w:rsid w:val="00C564D3"/>
    <w:rsid w:val="00C654CF"/>
    <w:rsid w:val="00C7086C"/>
    <w:rsid w:val="00C710E7"/>
    <w:rsid w:val="00C73586"/>
    <w:rsid w:val="00C73A6A"/>
    <w:rsid w:val="00C73AAB"/>
    <w:rsid w:val="00C76FC5"/>
    <w:rsid w:val="00C82DE9"/>
    <w:rsid w:val="00C84E6F"/>
    <w:rsid w:val="00C86619"/>
    <w:rsid w:val="00CA0A11"/>
    <w:rsid w:val="00CA518C"/>
    <w:rsid w:val="00CA606D"/>
    <w:rsid w:val="00CB5709"/>
    <w:rsid w:val="00CB6150"/>
    <w:rsid w:val="00CC1E04"/>
    <w:rsid w:val="00CC219E"/>
    <w:rsid w:val="00CC2B15"/>
    <w:rsid w:val="00CC51CA"/>
    <w:rsid w:val="00CD2D87"/>
    <w:rsid w:val="00CD460C"/>
    <w:rsid w:val="00CD498D"/>
    <w:rsid w:val="00CD7EA2"/>
    <w:rsid w:val="00CE3126"/>
    <w:rsid w:val="00CE611A"/>
    <w:rsid w:val="00CF2DA5"/>
    <w:rsid w:val="00D0139D"/>
    <w:rsid w:val="00D016B9"/>
    <w:rsid w:val="00D01AF0"/>
    <w:rsid w:val="00D031DF"/>
    <w:rsid w:val="00D0378B"/>
    <w:rsid w:val="00D042A8"/>
    <w:rsid w:val="00D068F7"/>
    <w:rsid w:val="00D11647"/>
    <w:rsid w:val="00D13386"/>
    <w:rsid w:val="00D1395C"/>
    <w:rsid w:val="00D1445E"/>
    <w:rsid w:val="00D161B1"/>
    <w:rsid w:val="00D17042"/>
    <w:rsid w:val="00D23FE6"/>
    <w:rsid w:val="00D27DF9"/>
    <w:rsid w:val="00D3200A"/>
    <w:rsid w:val="00D323E4"/>
    <w:rsid w:val="00D33205"/>
    <w:rsid w:val="00D42773"/>
    <w:rsid w:val="00D43032"/>
    <w:rsid w:val="00D43066"/>
    <w:rsid w:val="00D43719"/>
    <w:rsid w:val="00D4395C"/>
    <w:rsid w:val="00D45462"/>
    <w:rsid w:val="00D50157"/>
    <w:rsid w:val="00D51468"/>
    <w:rsid w:val="00D545CA"/>
    <w:rsid w:val="00D6750A"/>
    <w:rsid w:val="00D67D4F"/>
    <w:rsid w:val="00D734F8"/>
    <w:rsid w:val="00D753A8"/>
    <w:rsid w:val="00D77A51"/>
    <w:rsid w:val="00D8040C"/>
    <w:rsid w:val="00D804A1"/>
    <w:rsid w:val="00D859A9"/>
    <w:rsid w:val="00D87232"/>
    <w:rsid w:val="00D92A32"/>
    <w:rsid w:val="00D92AE1"/>
    <w:rsid w:val="00D94B04"/>
    <w:rsid w:val="00DA2938"/>
    <w:rsid w:val="00DA4630"/>
    <w:rsid w:val="00DB0652"/>
    <w:rsid w:val="00DB0A83"/>
    <w:rsid w:val="00DB5F73"/>
    <w:rsid w:val="00DC4787"/>
    <w:rsid w:val="00DC77E0"/>
    <w:rsid w:val="00DD47D5"/>
    <w:rsid w:val="00DE2EB1"/>
    <w:rsid w:val="00DE393B"/>
    <w:rsid w:val="00DE58F5"/>
    <w:rsid w:val="00DE70A7"/>
    <w:rsid w:val="00DF0011"/>
    <w:rsid w:val="00DF5189"/>
    <w:rsid w:val="00E00CE8"/>
    <w:rsid w:val="00E07841"/>
    <w:rsid w:val="00E10178"/>
    <w:rsid w:val="00E123ED"/>
    <w:rsid w:val="00E15BEC"/>
    <w:rsid w:val="00E2095C"/>
    <w:rsid w:val="00E2653F"/>
    <w:rsid w:val="00E308B8"/>
    <w:rsid w:val="00E3319C"/>
    <w:rsid w:val="00E34136"/>
    <w:rsid w:val="00E35E35"/>
    <w:rsid w:val="00E3666E"/>
    <w:rsid w:val="00E37E33"/>
    <w:rsid w:val="00E4399A"/>
    <w:rsid w:val="00E54878"/>
    <w:rsid w:val="00E61BCA"/>
    <w:rsid w:val="00E63060"/>
    <w:rsid w:val="00E63DFD"/>
    <w:rsid w:val="00E64C80"/>
    <w:rsid w:val="00E67891"/>
    <w:rsid w:val="00E67A3C"/>
    <w:rsid w:val="00E71B06"/>
    <w:rsid w:val="00E7260E"/>
    <w:rsid w:val="00E77AAA"/>
    <w:rsid w:val="00E81B57"/>
    <w:rsid w:val="00E8388F"/>
    <w:rsid w:val="00E84327"/>
    <w:rsid w:val="00E95015"/>
    <w:rsid w:val="00EA18D7"/>
    <w:rsid w:val="00EA2BE7"/>
    <w:rsid w:val="00EA7B75"/>
    <w:rsid w:val="00EB1941"/>
    <w:rsid w:val="00EB2C22"/>
    <w:rsid w:val="00EB58A1"/>
    <w:rsid w:val="00EB69A3"/>
    <w:rsid w:val="00EC0D2E"/>
    <w:rsid w:val="00EC7C29"/>
    <w:rsid w:val="00ED098A"/>
    <w:rsid w:val="00ED14CD"/>
    <w:rsid w:val="00ED3B77"/>
    <w:rsid w:val="00ED6433"/>
    <w:rsid w:val="00ED7724"/>
    <w:rsid w:val="00EE2030"/>
    <w:rsid w:val="00EE4B0C"/>
    <w:rsid w:val="00EE4E5C"/>
    <w:rsid w:val="00EE7138"/>
    <w:rsid w:val="00EE76C8"/>
    <w:rsid w:val="00EF0641"/>
    <w:rsid w:val="00EF5371"/>
    <w:rsid w:val="00EF72AE"/>
    <w:rsid w:val="00F07C16"/>
    <w:rsid w:val="00F118DC"/>
    <w:rsid w:val="00F12002"/>
    <w:rsid w:val="00F14C13"/>
    <w:rsid w:val="00F158C6"/>
    <w:rsid w:val="00F17753"/>
    <w:rsid w:val="00F20C85"/>
    <w:rsid w:val="00F22646"/>
    <w:rsid w:val="00F23BCA"/>
    <w:rsid w:val="00F36B31"/>
    <w:rsid w:val="00F4330D"/>
    <w:rsid w:val="00F438BA"/>
    <w:rsid w:val="00F456EC"/>
    <w:rsid w:val="00F50B65"/>
    <w:rsid w:val="00F54700"/>
    <w:rsid w:val="00F61541"/>
    <w:rsid w:val="00F62280"/>
    <w:rsid w:val="00F67BF7"/>
    <w:rsid w:val="00F71F0C"/>
    <w:rsid w:val="00F73404"/>
    <w:rsid w:val="00F80DEB"/>
    <w:rsid w:val="00F90BC2"/>
    <w:rsid w:val="00F941D0"/>
    <w:rsid w:val="00F94585"/>
    <w:rsid w:val="00F96F50"/>
    <w:rsid w:val="00F973F1"/>
    <w:rsid w:val="00FB08AD"/>
    <w:rsid w:val="00FC619A"/>
    <w:rsid w:val="00FD0C1E"/>
    <w:rsid w:val="00FD1F53"/>
    <w:rsid w:val="00FD258C"/>
    <w:rsid w:val="00FD409A"/>
    <w:rsid w:val="00FF4BAD"/>
    <w:rsid w:val="00FF4D66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390"/>
    <w:pPr>
      <w:widowControl w:val="0"/>
      <w:spacing w:line="240" w:lineRule="atLeast"/>
    </w:pPr>
    <w:rPr>
      <w:rFonts w:eastAsia="청봉"/>
      <w:lang w:eastAsia="en-US"/>
    </w:rPr>
  </w:style>
  <w:style w:type="paragraph" w:styleId="Heading1">
    <w:name w:val="heading 1"/>
    <w:basedOn w:val="Normal"/>
    <w:next w:val="contents"/>
    <w:qFormat/>
    <w:rsid w:val="005F65EA"/>
    <w:pPr>
      <w:keepNext/>
      <w:numPr>
        <w:numId w:val="1"/>
      </w:numPr>
      <w:spacing w:before="120" w:after="60"/>
      <w:ind w:left="720" w:hanging="720"/>
      <w:outlineLvl w:val="0"/>
    </w:pPr>
    <w:rPr>
      <w:rFonts w:eastAsia="KP CheongPong"/>
      <w:b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Heading1"/>
    <w:next w:val="contents"/>
    <w:link w:val="Heading2Char"/>
    <w:qFormat/>
    <w:rsid w:val="00E07841"/>
    <w:pPr>
      <w:numPr>
        <w:ilvl w:val="1"/>
      </w:numPr>
      <w:ind w:left="0" w:firstLine="0"/>
      <w:outlineLvl w:val="1"/>
    </w:pPr>
    <w:rPr>
      <w:shadow/>
      <w:sz w:val="22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basedOn w:val="Heading1"/>
    <w:next w:val="contents"/>
    <w:link w:val="Heading3Char"/>
    <w:qFormat/>
    <w:rsid w:val="00624D3E"/>
    <w:pPr>
      <w:numPr>
        <w:ilvl w:val="2"/>
      </w:numPr>
      <w:ind w:left="0" w:firstLine="0"/>
      <w:outlineLvl w:val="2"/>
    </w:pPr>
    <w:rPr>
      <w:i/>
      <w:shadow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Heading4">
    <w:name w:val="heading 4"/>
    <w:basedOn w:val="Heading1"/>
    <w:next w:val="contents"/>
    <w:qFormat/>
    <w:rsid w:val="00624D3E"/>
    <w:pPr>
      <w:numPr>
        <w:ilvl w:val="3"/>
      </w:numPr>
      <w:outlineLvl w:val="3"/>
    </w:pPr>
    <w:rPr>
      <w:shadow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ntents"/>
    <w:autoRedefine/>
    <w:rsid w:val="00AD1F2E"/>
    <w:pPr>
      <w:tabs>
        <w:tab w:val="left" w:pos="540"/>
        <w:tab w:val="left" w:pos="1260"/>
      </w:tabs>
      <w:spacing w:after="120"/>
      <w:ind w:left="720"/>
    </w:pPr>
    <w:rPr>
      <w:rFonts w:ascii="PRK P Chongbong" w:eastAsia="PRK P Chongbong" w:hAnsi="PRK P Chongbong"/>
      <w:color w:val="008000"/>
      <w:lang w:eastAsia="ko-KR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keepLines w:val="0"/>
      <w:ind w:left="0"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i w:val="0"/>
      <w:color w:val="auto"/>
      <w:u w:val="none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320"/>
    </w:p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/>
    </w:rPr>
  </w:style>
  <w:style w:type="character" w:styleId="HTMLTypewriter">
    <w:name w:val="HTML Typewriter"/>
    <w:basedOn w:val="DefaultParagraphFont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tLeast"/>
    </w:pPr>
    <w:rPr>
      <w:rFonts w:ascii="Courier New" w:eastAsia="PRK P Chongbong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infoblue0">
    <w:name w:val="infoblue"/>
    <w:basedOn w:val="Normal"/>
    <w:pPr>
      <w:widowControl/>
      <w:spacing w:before="240" w:after="120"/>
      <w:ind w:left="765"/>
    </w:pPr>
    <w:rPr>
      <w:rFonts w:eastAsia="PMingLiU"/>
      <w:i/>
      <w:iCs/>
      <w:color w:val="0000FF"/>
    </w:rPr>
  </w:style>
  <w:style w:type="paragraph" w:customStyle="1" w:styleId="n">
    <w:name w:val="n"/>
    <w:basedOn w:val="BodyText"/>
    <w:rPr>
      <w:lang w:eastAsia="ko-KR"/>
    </w:rPr>
  </w:style>
  <w:style w:type="paragraph" w:customStyle="1" w:styleId="Indent">
    <w:name w:val="Indent"/>
    <w:basedOn w:val="Normal"/>
    <w:rsid w:val="00847FC4"/>
    <w:pPr>
      <w:keepNext/>
      <w:widowControl/>
      <w:overflowPunct w:val="0"/>
      <w:autoSpaceDE w:val="0"/>
      <w:autoSpaceDN w:val="0"/>
      <w:adjustRightInd w:val="0"/>
      <w:spacing w:before="120" w:line="240" w:lineRule="auto"/>
      <w:ind w:left="720"/>
      <w:textAlignment w:val="baseline"/>
    </w:pPr>
    <w:rPr>
      <w:rFonts w:ascii="Book Antiqua" w:eastAsia="BatangChe" w:hAnsi="Book Antiqua"/>
      <w:lang w:eastAsia="ko-KR"/>
    </w:rPr>
  </w:style>
  <w:style w:type="paragraph" w:customStyle="1" w:styleId="Char1CharChar">
    <w:name w:val="Char1 Char Char"/>
    <w:basedOn w:val="Normal"/>
    <w:rsid w:val="00B752E8"/>
    <w:pPr>
      <w:widowControl/>
      <w:spacing w:before="100" w:beforeAutospacing="1" w:after="100" w:afterAutospacing="1" w:line="240" w:lineRule="auto"/>
    </w:pPr>
    <w:rPr>
      <w:rFonts w:ascii="Tahoma" w:eastAsia="Batang" w:hAnsi="Tahoma"/>
    </w:rPr>
  </w:style>
  <w:style w:type="paragraph" w:customStyle="1" w:styleId="a">
    <w:name w:val="일반"/>
    <w:basedOn w:val="Normal"/>
    <w:autoRedefine/>
    <w:rsid w:val="00E63DFD"/>
    <w:pPr>
      <w:wordWrap w:val="0"/>
      <w:spacing w:line="440" w:lineRule="atLeast"/>
      <w:ind w:firstLineChars="200" w:firstLine="480"/>
    </w:pPr>
    <w:rPr>
      <w:kern w:val="2"/>
      <w:sz w:val="24"/>
      <w:szCs w:val="24"/>
      <w:lang w:eastAsia="ko-KR"/>
    </w:rPr>
  </w:style>
  <w:style w:type="paragraph" w:customStyle="1" w:styleId="a0">
    <w:name w:val="마크"/>
    <w:basedOn w:val="a"/>
    <w:next w:val="a"/>
    <w:rsid w:val="00E63DFD"/>
    <w:pPr>
      <w:ind w:left="420" w:firstLineChars="0" w:firstLine="0"/>
      <w:jc w:val="center"/>
    </w:pPr>
    <w:rPr>
      <w:rFonts w:cs="PMingLiU"/>
      <w:b/>
      <w:bCs/>
      <w:spacing w:val="40"/>
      <w:position w:val="16"/>
    </w:rPr>
  </w:style>
  <w:style w:type="character" w:customStyle="1" w:styleId="Heading2Char">
    <w:name w:val="Heading 2 Char"/>
    <w:basedOn w:val="DefaultParagraphFont"/>
    <w:link w:val="Heading2"/>
    <w:rsid w:val="00E07841"/>
    <w:rPr>
      <w:rFonts w:eastAsia="KP CheongPong"/>
      <w:b/>
      <w:shadow/>
      <w:sz w:val="22"/>
      <w:szCs w:val="24"/>
      <w:lang w:eastAsia="en-US"/>
    </w:rPr>
  </w:style>
  <w:style w:type="paragraph" w:customStyle="1" w:styleId="contents">
    <w:name w:val="contents"/>
    <w:basedOn w:val="InfoBlue"/>
    <w:rsid w:val="005F65EA"/>
    <w:rPr>
      <w:color w:val="auto"/>
    </w:rPr>
  </w:style>
  <w:style w:type="paragraph" w:customStyle="1" w:styleId="a1">
    <w:name w:val="표 일반문장"/>
    <w:basedOn w:val="Normal"/>
    <w:rsid w:val="00AC57E5"/>
    <w:pPr>
      <w:spacing w:line="240" w:lineRule="auto"/>
    </w:pPr>
    <w:rPr>
      <w:rFonts w:ascii="청봉체" w:eastAsia="청봉체" w:hAnsi="청봉체"/>
      <w:sz w:val="22"/>
      <w:lang w:eastAsia="ko-KR"/>
    </w:rPr>
  </w:style>
  <w:style w:type="paragraph" w:customStyle="1" w:styleId="a2">
    <w:name w:val="표중심체"/>
    <w:basedOn w:val="a1"/>
    <w:rsid w:val="00AC57E5"/>
    <w:pPr>
      <w:jc w:val="center"/>
    </w:pPr>
  </w:style>
  <w:style w:type="paragraph" w:styleId="BalloonText">
    <w:name w:val="Balloon Text"/>
    <w:basedOn w:val="Normal"/>
    <w:link w:val="BalloonTextChar"/>
    <w:rsid w:val="00710C33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0C33"/>
    <w:rPr>
      <w:rFonts w:asciiTheme="majorHAnsi" w:eastAsiaTheme="majorEastAsia" w:hAnsiTheme="majorHAnsi" w:cstheme="majorBidi"/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D92AE1"/>
    <w:rPr>
      <w:rFonts w:eastAsia="KP CheongPong"/>
      <w:b/>
      <w:i/>
      <w:shadow/>
      <w:lang w:eastAsia="en-US"/>
    </w:rPr>
  </w:style>
  <w:style w:type="table" w:styleId="TableGrid">
    <w:name w:val="Table Grid"/>
    <w:basedOn w:val="TableNormal"/>
    <w:rsid w:val="003300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6C8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390"/>
    <w:pPr>
      <w:widowControl w:val="0"/>
      <w:spacing w:line="240" w:lineRule="atLeast"/>
    </w:pPr>
    <w:rPr>
      <w:rFonts w:eastAsia="청봉"/>
      <w:lang w:eastAsia="en-US"/>
    </w:rPr>
  </w:style>
  <w:style w:type="paragraph" w:styleId="Heading1">
    <w:name w:val="heading 1"/>
    <w:basedOn w:val="Normal"/>
    <w:next w:val="contents"/>
    <w:qFormat/>
    <w:rsid w:val="005F65EA"/>
    <w:pPr>
      <w:keepNext/>
      <w:numPr>
        <w:numId w:val="1"/>
      </w:numPr>
      <w:spacing w:before="120" w:after="60"/>
      <w:ind w:left="720" w:hanging="720"/>
      <w:outlineLvl w:val="0"/>
    </w:pPr>
    <w:rPr>
      <w:rFonts w:eastAsia="KP CheongPong"/>
      <w:b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Heading1"/>
    <w:next w:val="contents"/>
    <w:link w:val="Heading2Char"/>
    <w:qFormat/>
    <w:rsid w:val="00E07841"/>
    <w:pPr>
      <w:numPr>
        <w:ilvl w:val="1"/>
      </w:numPr>
      <w:ind w:left="0" w:firstLine="0"/>
      <w:outlineLvl w:val="1"/>
    </w:pPr>
    <w:rPr>
      <w:shadow/>
      <w:sz w:val="22"/>
      <w14:shadow w14:blurRad="0" w14:dist="0" w14:dir="0" w14:sx="0" w14:sy="0" w14:kx="0" w14:ky="0" w14:algn="none">
        <w14:srgbClr w14:val="000000"/>
      </w14:shadow>
    </w:rPr>
  </w:style>
  <w:style w:type="paragraph" w:styleId="Heading3">
    <w:name w:val="heading 3"/>
    <w:basedOn w:val="Heading1"/>
    <w:next w:val="contents"/>
    <w:link w:val="Heading3Char"/>
    <w:qFormat/>
    <w:rsid w:val="00624D3E"/>
    <w:pPr>
      <w:numPr>
        <w:ilvl w:val="2"/>
      </w:numPr>
      <w:ind w:left="0" w:firstLine="0"/>
      <w:outlineLvl w:val="2"/>
    </w:pPr>
    <w:rPr>
      <w:i/>
      <w:shadow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Heading4">
    <w:name w:val="heading 4"/>
    <w:basedOn w:val="Heading1"/>
    <w:next w:val="contents"/>
    <w:qFormat/>
    <w:rsid w:val="00624D3E"/>
    <w:pPr>
      <w:numPr>
        <w:ilvl w:val="3"/>
      </w:numPr>
      <w:outlineLvl w:val="3"/>
    </w:pPr>
    <w:rPr>
      <w:shadow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ntents"/>
    <w:autoRedefine/>
    <w:rsid w:val="00AD1F2E"/>
    <w:pPr>
      <w:tabs>
        <w:tab w:val="left" w:pos="540"/>
        <w:tab w:val="left" w:pos="1260"/>
      </w:tabs>
      <w:spacing w:after="120"/>
      <w:ind w:left="720"/>
    </w:pPr>
    <w:rPr>
      <w:rFonts w:ascii="PRK P Chongbong" w:eastAsia="PRK P Chongbong" w:hAnsi="PRK P Chongbong"/>
      <w:color w:val="008000"/>
      <w:lang w:eastAsia="ko-KR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keepLines w:val="0"/>
      <w:ind w:left="0" w:firstLine="210"/>
    </w:pPr>
  </w:style>
  <w:style w:type="paragraph" w:styleId="BodyTextFirstIndent2">
    <w:name w:val="Body Text First Indent 2"/>
    <w:basedOn w:val="BodyTextIndent"/>
    <w:pPr>
      <w:spacing w:after="120"/>
      <w:ind w:left="360" w:firstLine="210"/>
    </w:pPr>
    <w:rPr>
      <w:i w:val="0"/>
      <w:color w:val="auto"/>
      <w:u w:val="none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</w:rPr>
  </w:style>
  <w:style w:type="paragraph" w:styleId="Closing">
    <w:name w:val="Closing"/>
    <w:basedOn w:val="Normal"/>
    <w:pPr>
      <w:ind w:left="4320"/>
    </w:p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Date">
    <w:name w:val="Date"/>
    <w:basedOn w:val="Normal"/>
    <w:next w:val="Normal"/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/>
    </w:rPr>
  </w:style>
  <w:style w:type="character" w:styleId="HTMLTypewriter">
    <w:name w:val="HTML Typewriter"/>
    <w:basedOn w:val="DefaultParagraphFont"/>
    <w:rPr>
      <w:rFonts w:ascii="Courier New" w:hAnsi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2"/>
      </w:numPr>
    </w:pPr>
  </w:style>
  <w:style w:type="paragraph" w:styleId="ListBullet2">
    <w:name w:val="List Bullet 2"/>
    <w:basedOn w:val="Normal"/>
    <w:autoRedefine/>
    <w:pPr>
      <w:numPr>
        <w:numId w:val="3"/>
      </w:numPr>
    </w:pPr>
  </w:style>
  <w:style w:type="paragraph" w:styleId="ListBullet3">
    <w:name w:val="List Bullet 3"/>
    <w:basedOn w:val="Normal"/>
    <w:autoRedefine/>
    <w:pPr>
      <w:numPr>
        <w:numId w:val="4"/>
      </w:numPr>
    </w:pPr>
  </w:style>
  <w:style w:type="paragraph" w:styleId="ListBullet4">
    <w:name w:val="List Bullet 4"/>
    <w:basedOn w:val="Normal"/>
    <w:autoRedefine/>
    <w:pPr>
      <w:numPr>
        <w:numId w:val="5"/>
      </w:numPr>
    </w:pPr>
  </w:style>
  <w:style w:type="paragraph" w:styleId="ListBullet5">
    <w:name w:val="List Bullet 5"/>
    <w:basedOn w:val="Normal"/>
    <w:autoRedefine/>
    <w:pPr>
      <w:numPr>
        <w:numId w:val="6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7"/>
      </w:numPr>
    </w:pPr>
  </w:style>
  <w:style w:type="paragraph" w:styleId="ListNumber2">
    <w:name w:val="List Number 2"/>
    <w:basedOn w:val="Normal"/>
    <w:pPr>
      <w:numPr>
        <w:numId w:val="8"/>
      </w:numPr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ListNumber4">
    <w:name w:val="List Number 4"/>
    <w:basedOn w:val="Normal"/>
    <w:pPr>
      <w:numPr>
        <w:numId w:val="10"/>
      </w:numPr>
    </w:pPr>
  </w:style>
  <w:style w:type="paragraph" w:styleId="ListNumber5">
    <w:name w:val="List Number 5"/>
    <w:basedOn w:val="Normal"/>
    <w:pPr>
      <w:numPr>
        <w:numId w:val="11"/>
      </w:numPr>
    </w:pPr>
  </w:style>
  <w:style w:type="paragraph" w:styleId="MacroText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40" w:lineRule="atLeast"/>
    </w:pPr>
    <w:rPr>
      <w:rFonts w:ascii="Courier New" w:eastAsia="PRK P Chongbong" w:hAnsi="Courier New" w:cs="Courier New"/>
      <w:lang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rPr>
      <w:sz w:val="24"/>
      <w:szCs w:val="24"/>
    </w:r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pPr>
      <w:ind w:left="400" w:hanging="40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infoblue0">
    <w:name w:val="infoblue"/>
    <w:basedOn w:val="Normal"/>
    <w:pPr>
      <w:widowControl/>
      <w:spacing w:before="240" w:after="120"/>
      <w:ind w:left="765"/>
    </w:pPr>
    <w:rPr>
      <w:rFonts w:eastAsia="PMingLiU"/>
      <w:i/>
      <w:iCs/>
      <w:color w:val="0000FF"/>
    </w:rPr>
  </w:style>
  <w:style w:type="paragraph" w:customStyle="1" w:styleId="n">
    <w:name w:val="n"/>
    <w:basedOn w:val="BodyText"/>
    <w:rPr>
      <w:lang w:eastAsia="ko-KR"/>
    </w:rPr>
  </w:style>
  <w:style w:type="paragraph" w:customStyle="1" w:styleId="Indent">
    <w:name w:val="Indent"/>
    <w:basedOn w:val="Normal"/>
    <w:rsid w:val="00847FC4"/>
    <w:pPr>
      <w:keepNext/>
      <w:widowControl/>
      <w:overflowPunct w:val="0"/>
      <w:autoSpaceDE w:val="0"/>
      <w:autoSpaceDN w:val="0"/>
      <w:adjustRightInd w:val="0"/>
      <w:spacing w:before="120" w:line="240" w:lineRule="auto"/>
      <w:ind w:left="720"/>
      <w:textAlignment w:val="baseline"/>
    </w:pPr>
    <w:rPr>
      <w:rFonts w:ascii="Book Antiqua" w:eastAsia="BatangChe" w:hAnsi="Book Antiqua"/>
      <w:lang w:eastAsia="ko-KR"/>
    </w:rPr>
  </w:style>
  <w:style w:type="paragraph" w:customStyle="1" w:styleId="Char1CharChar">
    <w:name w:val="Char1 Char Char"/>
    <w:basedOn w:val="Normal"/>
    <w:rsid w:val="00B752E8"/>
    <w:pPr>
      <w:widowControl/>
      <w:spacing w:before="100" w:beforeAutospacing="1" w:after="100" w:afterAutospacing="1" w:line="240" w:lineRule="auto"/>
    </w:pPr>
    <w:rPr>
      <w:rFonts w:ascii="Tahoma" w:eastAsia="Batang" w:hAnsi="Tahoma"/>
    </w:rPr>
  </w:style>
  <w:style w:type="paragraph" w:customStyle="1" w:styleId="a">
    <w:name w:val="일반"/>
    <w:basedOn w:val="Normal"/>
    <w:autoRedefine/>
    <w:rsid w:val="00E63DFD"/>
    <w:pPr>
      <w:wordWrap w:val="0"/>
      <w:spacing w:line="440" w:lineRule="atLeast"/>
      <w:ind w:firstLineChars="200" w:firstLine="480"/>
    </w:pPr>
    <w:rPr>
      <w:kern w:val="2"/>
      <w:sz w:val="24"/>
      <w:szCs w:val="24"/>
      <w:lang w:eastAsia="ko-KR"/>
    </w:rPr>
  </w:style>
  <w:style w:type="paragraph" w:customStyle="1" w:styleId="a0">
    <w:name w:val="마크"/>
    <w:basedOn w:val="a"/>
    <w:next w:val="a"/>
    <w:rsid w:val="00E63DFD"/>
    <w:pPr>
      <w:ind w:left="420" w:firstLineChars="0" w:firstLine="0"/>
      <w:jc w:val="center"/>
    </w:pPr>
    <w:rPr>
      <w:rFonts w:cs="PMingLiU"/>
      <w:b/>
      <w:bCs/>
      <w:spacing w:val="40"/>
      <w:position w:val="16"/>
    </w:rPr>
  </w:style>
  <w:style w:type="character" w:customStyle="1" w:styleId="Heading2Char">
    <w:name w:val="Heading 2 Char"/>
    <w:basedOn w:val="DefaultParagraphFont"/>
    <w:link w:val="Heading2"/>
    <w:rsid w:val="00E07841"/>
    <w:rPr>
      <w:rFonts w:eastAsia="KP CheongPong"/>
      <w:b/>
      <w:shadow/>
      <w:sz w:val="22"/>
      <w:szCs w:val="24"/>
      <w:lang w:eastAsia="en-US"/>
    </w:rPr>
  </w:style>
  <w:style w:type="paragraph" w:customStyle="1" w:styleId="contents">
    <w:name w:val="contents"/>
    <w:basedOn w:val="InfoBlue"/>
    <w:rsid w:val="005F65EA"/>
    <w:rPr>
      <w:color w:val="auto"/>
    </w:rPr>
  </w:style>
  <w:style w:type="paragraph" w:customStyle="1" w:styleId="a1">
    <w:name w:val="표 일반문장"/>
    <w:basedOn w:val="Normal"/>
    <w:rsid w:val="00AC57E5"/>
    <w:pPr>
      <w:spacing w:line="240" w:lineRule="auto"/>
    </w:pPr>
    <w:rPr>
      <w:rFonts w:ascii="청봉체" w:eastAsia="청봉체" w:hAnsi="청봉체"/>
      <w:sz w:val="22"/>
      <w:lang w:eastAsia="ko-KR"/>
    </w:rPr>
  </w:style>
  <w:style w:type="paragraph" w:customStyle="1" w:styleId="a2">
    <w:name w:val="표중심체"/>
    <w:basedOn w:val="a1"/>
    <w:rsid w:val="00AC57E5"/>
    <w:pPr>
      <w:jc w:val="center"/>
    </w:pPr>
  </w:style>
  <w:style w:type="paragraph" w:styleId="BalloonText">
    <w:name w:val="Balloon Text"/>
    <w:basedOn w:val="Normal"/>
    <w:link w:val="BalloonTextChar"/>
    <w:rsid w:val="00710C33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0C33"/>
    <w:rPr>
      <w:rFonts w:asciiTheme="majorHAnsi" w:eastAsiaTheme="majorEastAsia" w:hAnsiTheme="majorHAnsi" w:cstheme="majorBidi"/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D92AE1"/>
    <w:rPr>
      <w:rFonts w:eastAsia="KP CheongPong"/>
      <w:b/>
      <w:i/>
      <w:shadow/>
      <w:lang w:eastAsia="en-US"/>
    </w:rPr>
  </w:style>
  <w:style w:type="table" w:styleId="TableGrid">
    <w:name w:val="Table Grid"/>
    <w:basedOn w:val="TableNormal"/>
    <w:rsid w:val="003300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6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4S_Workshop\trunk\Common\DevDocument\4S_DevelopDesig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천리마"/>
        <a:font script="Hans" typeface="宋体"/>
        <a:font script="Hant" typeface="천리마체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천리마"/>
        <a:font script="Hans" typeface="宋体"/>
        <a:font script="Hant" typeface="천리마체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66A73-ECFC-48A5-A8A2-9C3A76B9E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4S_DevelopDesign.dot</Template>
  <TotalTime>1350</TotalTime>
  <Pages>6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쏘프트웨어설계서</vt:lpstr>
    </vt:vector>
  </TitlesOfParts>
  <Manager>심양개발기지</Manager>
  <Company>덕명원과학기술유한공사</Company>
  <LinksUpToDate>false</LinksUpToDate>
  <CharactersWithSpaces>2441</CharactersWithSpaces>
  <SharedDoc>false</SharedDoc>
  <HLinks>
    <vt:vector size="156" baseType="variant">
      <vt:variant>
        <vt:i4>1245246</vt:i4>
      </vt:variant>
      <vt:variant>
        <vt:i4>166</vt:i4>
      </vt:variant>
      <vt:variant>
        <vt:i4>0</vt:i4>
      </vt:variant>
      <vt:variant>
        <vt:i4>5</vt:i4>
      </vt:variant>
      <vt:variant>
        <vt:lpwstr/>
      </vt:variant>
      <vt:variant>
        <vt:lpwstr>_Toc315605868</vt:lpwstr>
      </vt:variant>
      <vt:variant>
        <vt:i4>1245246</vt:i4>
      </vt:variant>
      <vt:variant>
        <vt:i4>160</vt:i4>
      </vt:variant>
      <vt:variant>
        <vt:i4>0</vt:i4>
      </vt:variant>
      <vt:variant>
        <vt:i4>5</vt:i4>
      </vt:variant>
      <vt:variant>
        <vt:lpwstr/>
      </vt:variant>
      <vt:variant>
        <vt:lpwstr>_Toc315605867</vt:lpwstr>
      </vt:variant>
      <vt:variant>
        <vt:i4>1245246</vt:i4>
      </vt:variant>
      <vt:variant>
        <vt:i4>154</vt:i4>
      </vt:variant>
      <vt:variant>
        <vt:i4>0</vt:i4>
      </vt:variant>
      <vt:variant>
        <vt:i4>5</vt:i4>
      </vt:variant>
      <vt:variant>
        <vt:lpwstr/>
      </vt:variant>
      <vt:variant>
        <vt:lpwstr>_Toc315605866</vt:lpwstr>
      </vt:variant>
      <vt:variant>
        <vt:i4>1245246</vt:i4>
      </vt:variant>
      <vt:variant>
        <vt:i4>148</vt:i4>
      </vt:variant>
      <vt:variant>
        <vt:i4>0</vt:i4>
      </vt:variant>
      <vt:variant>
        <vt:i4>5</vt:i4>
      </vt:variant>
      <vt:variant>
        <vt:lpwstr/>
      </vt:variant>
      <vt:variant>
        <vt:lpwstr>_Toc315605865</vt:lpwstr>
      </vt:variant>
      <vt:variant>
        <vt:i4>1245246</vt:i4>
      </vt:variant>
      <vt:variant>
        <vt:i4>142</vt:i4>
      </vt:variant>
      <vt:variant>
        <vt:i4>0</vt:i4>
      </vt:variant>
      <vt:variant>
        <vt:i4>5</vt:i4>
      </vt:variant>
      <vt:variant>
        <vt:lpwstr/>
      </vt:variant>
      <vt:variant>
        <vt:lpwstr>_Toc315605864</vt:lpwstr>
      </vt:variant>
      <vt:variant>
        <vt:i4>1245246</vt:i4>
      </vt:variant>
      <vt:variant>
        <vt:i4>136</vt:i4>
      </vt:variant>
      <vt:variant>
        <vt:i4>0</vt:i4>
      </vt:variant>
      <vt:variant>
        <vt:i4>5</vt:i4>
      </vt:variant>
      <vt:variant>
        <vt:lpwstr/>
      </vt:variant>
      <vt:variant>
        <vt:lpwstr>_Toc315605863</vt:lpwstr>
      </vt:variant>
      <vt:variant>
        <vt:i4>1245246</vt:i4>
      </vt:variant>
      <vt:variant>
        <vt:i4>130</vt:i4>
      </vt:variant>
      <vt:variant>
        <vt:i4>0</vt:i4>
      </vt:variant>
      <vt:variant>
        <vt:i4>5</vt:i4>
      </vt:variant>
      <vt:variant>
        <vt:lpwstr/>
      </vt:variant>
      <vt:variant>
        <vt:lpwstr>_Toc315605862</vt:lpwstr>
      </vt:variant>
      <vt:variant>
        <vt:i4>1245246</vt:i4>
      </vt:variant>
      <vt:variant>
        <vt:i4>124</vt:i4>
      </vt:variant>
      <vt:variant>
        <vt:i4>0</vt:i4>
      </vt:variant>
      <vt:variant>
        <vt:i4>5</vt:i4>
      </vt:variant>
      <vt:variant>
        <vt:lpwstr/>
      </vt:variant>
      <vt:variant>
        <vt:lpwstr>_Toc315605861</vt:lpwstr>
      </vt:variant>
      <vt:variant>
        <vt:i4>1245246</vt:i4>
      </vt:variant>
      <vt:variant>
        <vt:i4>118</vt:i4>
      </vt:variant>
      <vt:variant>
        <vt:i4>0</vt:i4>
      </vt:variant>
      <vt:variant>
        <vt:i4>5</vt:i4>
      </vt:variant>
      <vt:variant>
        <vt:lpwstr/>
      </vt:variant>
      <vt:variant>
        <vt:lpwstr>_Toc315605860</vt:lpwstr>
      </vt:variant>
      <vt:variant>
        <vt:i4>1048638</vt:i4>
      </vt:variant>
      <vt:variant>
        <vt:i4>112</vt:i4>
      </vt:variant>
      <vt:variant>
        <vt:i4>0</vt:i4>
      </vt:variant>
      <vt:variant>
        <vt:i4>5</vt:i4>
      </vt:variant>
      <vt:variant>
        <vt:lpwstr/>
      </vt:variant>
      <vt:variant>
        <vt:lpwstr>_Toc315605859</vt:lpwstr>
      </vt:variant>
      <vt:variant>
        <vt:i4>1048638</vt:i4>
      </vt:variant>
      <vt:variant>
        <vt:i4>106</vt:i4>
      </vt:variant>
      <vt:variant>
        <vt:i4>0</vt:i4>
      </vt:variant>
      <vt:variant>
        <vt:i4>5</vt:i4>
      </vt:variant>
      <vt:variant>
        <vt:lpwstr/>
      </vt:variant>
      <vt:variant>
        <vt:lpwstr>_Toc315605858</vt:lpwstr>
      </vt:variant>
      <vt:variant>
        <vt:i4>1048638</vt:i4>
      </vt:variant>
      <vt:variant>
        <vt:i4>100</vt:i4>
      </vt:variant>
      <vt:variant>
        <vt:i4>0</vt:i4>
      </vt:variant>
      <vt:variant>
        <vt:i4>5</vt:i4>
      </vt:variant>
      <vt:variant>
        <vt:lpwstr/>
      </vt:variant>
      <vt:variant>
        <vt:lpwstr>_Toc315605857</vt:lpwstr>
      </vt:variant>
      <vt:variant>
        <vt:i4>1048638</vt:i4>
      </vt:variant>
      <vt:variant>
        <vt:i4>94</vt:i4>
      </vt:variant>
      <vt:variant>
        <vt:i4>0</vt:i4>
      </vt:variant>
      <vt:variant>
        <vt:i4>5</vt:i4>
      </vt:variant>
      <vt:variant>
        <vt:lpwstr/>
      </vt:variant>
      <vt:variant>
        <vt:lpwstr>_Toc315605856</vt:lpwstr>
      </vt:variant>
      <vt:variant>
        <vt:i4>1048638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_Toc315605855</vt:lpwstr>
      </vt:variant>
      <vt:variant>
        <vt:i4>1048638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_Toc315605854</vt:lpwstr>
      </vt:variant>
      <vt:variant>
        <vt:i4>1048638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_Toc315605853</vt:lpwstr>
      </vt:variant>
      <vt:variant>
        <vt:i4>1048638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_Toc315605852</vt:lpwstr>
      </vt:variant>
      <vt:variant>
        <vt:i4>1048638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_Toc315605851</vt:lpwstr>
      </vt:variant>
      <vt:variant>
        <vt:i4>1048638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_Toc315605850</vt:lpwstr>
      </vt:variant>
      <vt:variant>
        <vt:i4>1114174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_Toc315605849</vt:lpwstr>
      </vt:variant>
      <vt:variant>
        <vt:i4>1114174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_Toc315605848</vt:lpwstr>
      </vt:variant>
      <vt:variant>
        <vt:i4>1114174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_Toc315605847</vt:lpwstr>
      </vt:variant>
      <vt:variant>
        <vt:i4>1114174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_Toc315605846</vt:lpwstr>
      </vt:variant>
      <vt:variant>
        <vt:i4>1114174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_Toc315605845</vt:lpwstr>
      </vt:variant>
      <vt:variant>
        <vt:i4>1114174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_Toc315605844</vt:lpwstr>
      </vt:variant>
      <vt:variant>
        <vt:i4>1114174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_Toc315605843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쏘프트웨어설계서</dc:title>
  <dc:subject>&lt;4S통합봉사체계&gt;</dc:subject>
  <dc:creator>류철진</dc:creator>
  <cp:keywords>4S통합봉사체계</cp:keywords>
  <cp:lastModifiedBy>Administrator</cp:lastModifiedBy>
  <cp:revision>475</cp:revision>
  <cp:lastPrinted>2001-06-16T03:51:00Z</cp:lastPrinted>
  <dcterms:created xsi:type="dcterms:W3CDTF">2012-10-22T01:04:00Z</dcterms:created>
  <dcterms:modified xsi:type="dcterms:W3CDTF">2013-11-12T06:59:00Z</dcterms:modified>
  <cp:category>과제대호</cp:category>
</cp:coreProperties>
</file>